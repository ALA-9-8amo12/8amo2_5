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7E4BC6" w14:textId="77777777" w:rsidR="00851B94" w:rsidRPr="00FD735E" w:rsidRDefault="00851B94" w:rsidP="00851B94">
      <w:pPr>
        <w:pStyle w:val="Geenafstand"/>
        <w:rPr>
          <w:sz w:val="32"/>
          <w:szCs w:val="32"/>
        </w:rPr>
      </w:pPr>
      <w:r w:rsidRPr="00FD735E">
        <w:rPr>
          <w:sz w:val="32"/>
          <w:szCs w:val="32"/>
        </w:rPr>
        <w:t xml:space="preserve">Project </w:t>
      </w:r>
      <w:r>
        <w:rPr>
          <w:sz w:val="32"/>
          <w:szCs w:val="32"/>
        </w:rPr>
        <w:t>8</w:t>
      </w:r>
    </w:p>
    <w:p w14:paraId="542DBEB3" w14:textId="77777777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</w:pPr>
      <w:r w:rsidRPr="00FD735E">
        <w:rPr>
          <w:rFonts w:ascii="Cambria" w:eastAsia="Cambria" w:hAnsi="Cambria"/>
          <w:noProof/>
          <w:color w:val="17365D"/>
          <w:sz w:val="5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198142C" wp14:editId="024AA8A4">
                <wp:simplePos x="0" y="0"/>
                <wp:positionH relativeFrom="column">
                  <wp:posOffset>-22225</wp:posOffset>
                </wp:positionH>
                <wp:positionV relativeFrom="paragraph">
                  <wp:posOffset>58420</wp:posOffset>
                </wp:positionV>
                <wp:extent cx="6156325" cy="0"/>
                <wp:effectExtent l="6350" t="15240" r="9525" b="13335"/>
                <wp:wrapNone/>
                <wp:docPr id="3" name="Rechte verbindingslijn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56325" cy="0"/>
                        </a:xfrm>
                        <a:prstGeom prst="line">
                          <a:avLst/>
                        </a:prstGeom>
                        <a:noFill/>
                        <a:ln w="12179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187B0A" id="Rechte verbindingslijn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75pt,4.6pt" to="483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" strokecolor="#4f81bd" strokeweight=".33831mm"/>
            </w:pict>
          </mc:Fallback>
        </mc:AlternateContent>
      </w:r>
    </w:p>
    <w:p w14:paraId="79F9B5B6" w14:textId="77777777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  <w:sectPr w:rsidR="00851B94" w:rsidRPr="00FD735E" w:rsidSect="00A42AC2">
          <w:pgSz w:w="11900" w:h="16838"/>
          <w:pgMar w:top="1131" w:right="1440" w:bottom="972" w:left="1140" w:header="0" w:footer="0" w:gutter="0"/>
          <w:cols w:space="0" w:equalWidth="0">
            <w:col w:w="9324"/>
          </w:cols>
          <w:docGrid w:linePitch="360"/>
        </w:sectPr>
      </w:pPr>
    </w:p>
    <w:p w14:paraId="7BBCFB67" w14:textId="77777777" w:rsidR="00851B94" w:rsidRPr="00FD735E" w:rsidRDefault="00851B94" w:rsidP="00851B94">
      <w:pPr>
        <w:spacing w:line="379" w:lineRule="exact"/>
        <w:rPr>
          <w:rFonts w:ascii="Times New Roman" w:eastAsia="Times New Roman" w:hAnsi="Times New Roman"/>
        </w:rPr>
      </w:pPr>
    </w:p>
    <w:p w14:paraId="1C059B07" w14:textId="77777777" w:rsidR="00851B94" w:rsidRPr="00FD735E" w:rsidRDefault="00851B94" w:rsidP="00851B94">
      <w:pPr>
        <w:spacing w:line="0" w:lineRule="atLeast"/>
        <w:rPr>
          <w:rFonts w:ascii="Cambria" w:eastAsia="Cambria" w:hAnsi="Cambria"/>
          <w:i/>
          <w:color w:val="4F81BD"/>
        </w:rPr>
      </w:pPr>
    </w:p>
    <w:p w14:paraId="1E1911B8" w14:textId="77777777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</w:pPr>
    </w:p>
    <w:p w14:paraId="42C97FD5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739ECDD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440B600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192DE11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A5DF144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0FD954C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6B55450C" w14:textId="77777777" w:rsidR="00851B94" w:rsidRDefault="00851B94" w:rsidP="00851B94">
      <w:pPr>
        <w:spacing w:line="200" w:lineRule="exact"/>
        <w:rPr>
          <w:noProof/>
        </w:rPr>
      </w:pPr>
    </w:p>
    <w:p w14:paraId="4146BF4A" w14:textId="77777777" w:rsidR="00851B94" w:rsidRDefault="00851B94" w:rsidP="00851B94">
      <w:pPr>
        <w:spacing w:line="200" w:lineRule="exact"/>
        <w:rPr>
          <w:noProof/>
        </w:rPr>
      </w:pPr>
    </w:p>
    <w:p w14:paraId="5225634E" w14:textId="77777777" w:rsidR="00851B94" w:rsidRDefault="00851B94" w:rsidP="00851B94">
      <w:pPr>
        <w:spacing w:line="200" w:lineRule="exact"/>
        <w:rPr>
          <w:noProof/>
        </w:rPr>
      </w:pPr>
    </w:p>
    <w:p w14:paraId="7F5F96FA" w14:textId="77777777" w:rsidR="00851B94" w:rsidRDefault="00851B94" w:rsidP="00851B94">
      <w:pPr>
        <w:spacing w:line="200" w:lineRule="exact"/>
        <w:rPr>
          <w:noProof/>
        </w:rPr>
      </w:pPr>
    </w:p>
    <w:p w14:paraId="112FE764" w14:textId="77777777" w:rsidR="00851B94" w:rsidRDefault="00851B94" w:rsidP="00851B94">
      <w:pPr>
        <w:spacing w:line="200" w:lineRule="exact"/>
        <w:rPr>
          <w:noProof/>
        </w:rPr>
      </w:pPr>
    </w:p>
    <w:p w14:paraId="75CC9076" w14:textId="77777777" w:rsidR="00851B94" w:rsidRDefault="00851B94" w:rsidP="00851B94">
      <w:pPr>
        <w:spacing w:line="200" w:lineRule="exact"/>
        <w:rPr>
          <w:noProof/>
        </w:rPr>
      </w:pPr>
    </w:p>
    <w:p w14:paraId="43CEF45B" w14:textId="77777777" w:rsidR="00851B94" w:rsidRDefault="00851B94" w:rsidP="00851B94">
      <w:pPr>
        <w:spacing w:line="200" w:lineRule="exact"/>
        <w:rPr>
          <w:noProof/>
        </w:rPr>
      </w:pPr>
    </w:p>
    <w:p w14:paraId="758119B4" w14:textId="77777777" w:rsidR="00851B94" w:rsidRDefault="00851B94" w:rsidP="00851B94">
      <w:pPr>
        <w:spacing w:line="200" w:lineRule="exact"/>
        <w:rPr>
          <w:noProof/>
        </w:rPr>
      </w:pPr>
    </w:p>
    <w:p w14:paraId="74C3F5A4" w14:textId="77777777" w:rsidR="00851B94" w:rsidRDefault="00851B94" w:rsidP="00851B94">
      <w:pPr>
        <w:spacing w:line="200" w:lineRule="exact"/>
        <w:rPr>
          <w:noProof/>
        </w:rPr>
      </w:pPr>
    </w:p>
    <w:p w14:paraId="1CB37A1C" w14:textId="77777777" w:rsidR="00851B94" w:rsidRDefault="00851B94" w:rsidP="00851B94">
      <w:pPr>
        <w:spacing w:line="200" w:lineRule="exact"/>
        <w:rPr>
          <w:noProof/>
        </w:rPr>
      </w:pPr>
    </w:p>
    <w:p w14:paraId="2C603C72" w14:textId="77777777" w:rsidR="00851B94" w:rsidRDefault="00851B94" w:rsidP="00851B94">
      <w:pPr>
        <w:spacing w:line="200" w:lineRule="exact"/>
        <w:rPr>
          <w:noProof/>
        </w:rPr>
      </w:pPr>
    </w:p>
    <w:p w14:paraId="02FBA4B4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AEA4537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86E0ED2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13B75D5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12437FC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5847C96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6AC6F9E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042D42B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ED25250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5AC6EA0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31CC65E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1F2E09B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D9FA00F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FCC1BC4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4521083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2B50310E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E76BA28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6BD062BA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4685D60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22D3039E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43E92C7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F918F9F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E3F8A7F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6B10BC4" w14:textId="77777777" w:rsidR="00851B94" w:rsidRPr="00FD735E" w:rsidRDefault="00607533" w:rsidP="00851B94">
      <w:pPr>
        <w:spacing w:line="20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</w:rPr>
        <mc:AlternateContent>
          <mc:Choice Requires="wpg">
            <w:drawing>
              <wp:inline distT="0" distB="0" distL="0" distR="0" wp14:anchorId="05344817" wp14:editId="41BE49CA">
                <wp:extent cx="5918200" cy="4556760"/>
                <wp:effectExtent l="0" t="0" r="6350" b="0"/>
                <wp:docPr id="5" name="Groe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8200" cy="4556760"/>
                          <a:chOff x="0" y="0"/>
                          <a:chExt cx="5918200" cy="6147435"/>
                        </a:xfrm>
                      </wpg:grpSpPr>
                      <pic:pic xmlns:pic="http://schemas.openxmlformats.org/drawingml/2006/picture">
                        <pic:nvPicPr>
                          <pic:cNvPr id="2" name="Afbeelding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200" cy="5924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kstvak 4"/>
                        <wps:cNvSpPr txBox="1"/>
                        <wps:spPr>
                          <a:xfrm>
                            <a:off x="0" y="5924550"/>
                            <a:ext cx="5918200" cy="2228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2AE48E4" w14:textId="77777777" w:rsidR="00607533" w:rsidRPr="00607533" w:rsidRDefault="00607533" w:rsidP="00607533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344817" id="Groep 5" o:spid="_x0000_s1026" style="width:466pt;height:358.8pt;mso-position-horizontal-relative:char;mso-position-vertical-relative:line" coordsize="59182,61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Afbeelding 2" o:spid="_x0000_s1027" type="#_x0000_t75" style="position:absolute;width:59182;height:59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kstvak 4" o:spid="_x0000_s1028" type="#_x0000_t202" style="position:absolute;top:59245;width:59182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12AE48E4" w14:textId="77777777" w:rsidR="00607533" w:rsidRPr="00607533" w:rsidRDefault="00607533" w:rsidP="00607533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11D520C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CE142F1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8D1F450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996816C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DEFD656" w14:textId="77777777" w:rsidR="00851B94" w:rsidRPr="00FD735E" w:rsidRDefault="00851B94" w:rsidP="00851B94">
      <w:pPr>
        <w:spacing w:line="298" w:lineRule="exact"/>
        <w:rPr>
          <w:rFonts w:ascii="Times New Roman" w:eastAsia="Times New Roman" w:hAnsi="Times New Roman"/>
        </w:rPr>
      </w:pPr>
    </w:p>
    <w:p w14:paraId="54FE93BB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1"/>
        </w:rPr>
      </w:pPr>
      <w:r w:rsidRPr="00FD735E">
        <w:rPr>
          <w:rFonts w:eastAsia="Arial"/>
          <w:sz w:val="21"/>
        </w:rPr>
        <w:t>Namen:</w:t>
      </w:r>
      <w:r w:rsidRPr="00FD735E">
        <w:rPr>
          <w:rFonts w:ascii="Times New Roman" w:eastAsia="Times New Roman" w:hAnsi="Times New Roman"/>
        </w:rPr>
        <w:tab/>
      </w:r>
      <w:r w:rsidR="00607533" w:rsidRPr="00607533">
        <w:rPr>
          <w:rFonts w:ascii="Times New Roman" w:eastAsia="Times New Roman" w:hAnsi="Times New Roman"/>
        </w:rPr>
        <w:t>Jasper Ebeli</w:t>
      </w:r>
      <w:r w:rsidR="00607533">
        <w:rPr>
          <w:rFonts w:ascii="Times New Roman" w:eastAsia="Times New Roman" w:hAnsi="Times New Roman"/>
        </w:rPr>
        <w:t xml:space="preserve">, Tim </w:t>
      </w:r>
      <w:proofErr w:type="spellStart"/>
      <w:r w:rsidR="00607533">
        <w:rPr>
          <w:rFonts w:ascii="Times New Roman" w:eastAsia="Times New Roman" w:hAnsi="Times New Roman"/>
        </w:rPr>
        <w:t>Blommestijn</w:t>
      </w:r>
      <w:proofErr w:type="spellEnd"/>
      <w:r w:rsidR="00607533">
        <w:rPr>
          <w:rFonts w:ascii="Times New Roman" w:eastAsia="Times New Roman" w:hAnsi="Times New Roman"/>
        </w:rPr>
        <w:t>, Matthijs van Zetten</w:t>
      </w:r>
    </w:p>
    <w:p w14:paraId="45765BC1" w14:textId="77777777" w:rsidR="00851B94" w:rsidRPr="00FD735E" w:rsidRDefault="00851B94" w:rsidP="00851B94">
      <w:pPr>
        <w:spacing w:line="267" w:lineRule="exact"/>
        <w:rPr>
          <w:rFonts w:ascii="Times New Roman" w:eastAsia="Times New Roman" w:hAnsi="Times New Roman"/>
        </w:rPr>
      </w:pPr>
    </w:p>
    <w:p w14:paraId="68AAC763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Studiejaar:</w:t>
      </w:r>
      <w:r w:rsidRPr="00FD735E">
        <w:rPr>
          <w:rFonts w:ascii="Times New Roman" w:eastAsia="Times New Roman" w:hAnsi="Times New Roman"/>
        </w:rPr>
        <w:tab/>
      </w:r>
      <w:r w:rsidR="00607533">
        <w:rPr>
          <w:rFonts w:ascii="Times New Roman" w:eastAsia="Times New Roman" w:hAnsi="Times New Roman"/>
        </w:rPr>
        <w:t>2020-2021</w:t>
      </w:r>
    </w:p>
    <w:p w14:paraId="7AB01DB8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5171063E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Werkgroep: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>LO8E-AMO2</w:t>
      </w:r>
    </w:p>
    <w:p w14:paraId="78094FA9" w14:textId="77777777" w:rsidR="00851B94" w:rsidRPr="00FD735E" w:rsidRDefault="00851B94" w:rsidP="00851B94">
      <w:pPr>
        <w:spacing w:line="256" w:lineRule="exact"/>
        <w:rPr>
          <w:rFonts w:ascii="Times New Roman" w:eastAsia="Times New Roman" w:hAnsi="Times New Roman"/>
        </w:rPr>
      </w:pPr>
    </w:p>
    <w:p w14:paraId="1842101E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Projectleider: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 xml:space="preserve">M. </w:t>
      </w:r>
      <w:proofErr w:type="spellStart"/>
      <w:r w:rsidRPr="00FD735E">
        <w:rPr>
          <w:rFonts w:eastAsia="Arial"/>
          <w:sz w:val="22"/>
        </w:rPr>
        <w:t>Boukiour</w:t>
      </w:r>
      <w:proofErr w:type="spellEnd"/>
    </w:p>
    <w:p w14:paraId="3970FCFB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3EA5F7DC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Inleverdatum:</w:t>
      </w:r>
      <w:r w:rsidRPr="00FD735E">
        <w:rPr>
          <w:rFonts w:ascii="Times New Roman" w:eastAsia="Times New Roman" w:hAnsi="Times New Roman"/>
        </w:rPr>
        <w:tab/>
      </w:r>
      <w:r w:rsidR="00607533">
        <w:rPr>
          <w:rFonts w:ascii="Times New Roman" w:eastAsia="Times New Roman" w:hAnsi="Times New Roman"/>
        </w:rPr>
        <w:t>19 oktober</w:t>
      </w:r>
    </w:p>
    <w:p w14:paraId="00228220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46E6B8E0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Versie: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>1.0</w:t>
      </w:r>
    </w:p>
    <w:p w14:paraId="1C4F4C82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  <w:sectPr w:rsidR="00851B94" w:rsidRPr="00FD735E" w:rsidSect="004663A6">
          <w:type w:val="continuous"/>
          <w:pgSz w:w="11900" w:h="16838"/>
          <w:pgMar w:top="1131" w:right="1440" w:bottom="972" w:left="1140" w:header="0" w:footer="0" w:gutter="0"/>
          <w:cols w:space="0" w:equalWidth="0">
            <w:col w:w="9324"/>
          </w:cols>
          <w:docGrid w:linePitch="360"/>
        </w:sectPr>
      </w:pPr>
    </w:p>
    <w:p w14:paraId="2936E501" w14:textId="77777777" w:rsidR="00851B94" w:rsidRPr="00FD735E" w:rsidRDefault="00851B94" w:rsidP="00851B94">
      <w:pPr>
        <w:spacing w:line="145" w:lineRule="exact"/>
        <w:rPr>
          <w:rFonts w:ascii="Times New Roman" w:eastAsia="Times New Roman" w:hAnsi="Times New Roman"/>
        </w:rPr>
      </w:pPr>
    </w:p>
    <w:p w14:paraId="39FC1FAB" w14:textId="77777777" w:rsidR="00851B94" w:rsidRPr="00A42AC2" w:rsidRDefault="00851B94" w:rsidP="00851B94">
      <w:pPr>
        <w:pStyle w:val="Kopvaninhoudsopgave"/>
        <w:rPr>
          <w:rStyle w:val="Intensieveverwijzing"/>
        </w:rPr>
      </w:pPr>
      <w:r w:rsidRPr="00FD735E">
        <w:br w:type="page"/>
      </w:r>
      <w:r w:rsidRPr="00A42AC2">
        <w:rPr>
          <w:rStyle w:val="Intensieveverwijzing"/>
        </w:rPr>
        <w:lastRenderedPageBreak/>
        <w:t>Inhoud</w:t>
      </w:r>
      <w:r w:rsidRPr="00A42AC2">
        <w:rPr>
          <w:rStyle w:val="Intensieveverwijzing"/>
        </w:rPr>
        <w:tab/>
      </w:r>
    </w:p>
    <w:p w14:paraId="1857C7D4" w14:textId="77777777" w:rsidR="00851B94" w:rsidRPr="00FD735E" w:rsidRDefault="00851B94" w:rsidP="00851B94"/>
    <w:p w14:paraId="1F3CBFEB" w14:textId="4013C5A5" w:rsidR="00C15F05" w:rsidRDefault="00851B94">
      <w:pPr>
        <w:pStyle w:val="Inhopg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FD735E">
        <w:rPr>
          <w:szCs w:val="24"/>
        </w:rPr>
        <w:fldChar w:fldCharType="begin"/>
      </w:r>
      <w:r w:rsidRPr="00FD735E">
        <w:rPr>
          <w:szCs w:val="24"/>
        </w:rPr>
        <w:instrText xml:space="preserve"> TOC \o "1-3" \h \z \u </w:instrText>
      </w:r>
      <w:r w:rsidRPr="00FD735E">
        <w:rPr>
          <w:szCs w:val="24"/>
        </w:rPr>
        <w:fldChar w:fldCharType="separate"/>
      </w:r>
      <w:hyperlink w:anchor="_Toc52438881" w:history="1">
        <w:r w:rsidR="00C15F05" w:rsidRPr="0021244C">
          <w:rPr>
            <w:rStyle w:val="Hyperlink"/>
            <w:rFonts w:eastAsia="Arial"/>
            <w:noProof/>
          </w:rPr>
          <w:t>Functioneel Ontwerp</w:t>
        </w:r>
        <w:r w:rsidR="00C15F05">
          <w:rPr>
            <w:noProof/>
            <w:webHidden/>
          </w:rPr>
          <w:tab/>
        </w:r>
        <w:r w:rsidR="00C15F05">
          <w:rPr>
            <w:noProof/>
            <w:webHidden/>
          </w:rPr>
          <w:fldChar w:fldCharType="begin"/>
        </w:r>
        <w:r w:rsidR="00C15F05">
          <w:rPr>
            <w:noProof/>
            <w:webHidden/>
          </w:rPr>
          <w:instrText xml:space="preserve"> PAGEREF _Toc52438881 \h </w:instrText>
        </w:r>
        <w:r w:rsidR="00C15F05">
          <w:rPr>
            <w:noProof/>
            <w:webHidden/>
          </w:rPr>
        </w:r>
        <w:r w:rsidR="00C15F05">
          <w:rPr>
            <w:noProof/>
            <w:webHidden/>
          </w:rPr>
          <w:fldChar w:fldCharType="separate"/>
        </w:r>
        <w:r w:rsidR="009B1446">
          <w:rPr>
            <w:noProof/>
            <w:webHidden/>
          </w:rPr>
          <w:t>- 3 -</w:t>
        </w:r>
        <w:r w:rsidR="00C15F05">
          <w:rPr>
            <w:noProof/>
            <w:webHidden/>
          </w:rPr>
          <w:fldChar w:fldCharType="end"/>
        </w:r>
      </w:hyperlink>
    </w:p>
    <w:p w14:paraId="789B6ED0" w14:textId="45FFFA34" w:rsidR="00C15F05" w:rsidRDefault="00A04FF7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2438882" w:history="1">
        <w:r w:rsidR="00C15F05" w:rsidRPr="0021244C">
          <w:rPr>
            <w:rStyle w:val="Hyperlink"/>
            <w:noProof/>
          </w:rPr>
          <w:t>Functionaliteiten</w:t>
        </w:r>
        <w:r w:rsidR="00C15F05">
          <w:rPr>
            <w:noProof/>
            <w:webHidden/>
          </w:rPr>
          <w:tab/>
        </w:r>
        <w:r w:rsidR="00C15F05">
          <w:rPr>
            <w:noProof/>
            <w:webHidden/>
          </w:rPr>
          <w:fldChar w:fldCharType="begin"/>
        </w:r>
        <w:r w:rsidR="00C15F05">
          <w:rPr>
            <w:noProof/>
            <w:webHidden/>
          </w:rPr>
          <w:instrText xml:space="preserve"> PAGEREF _Toc52438882 \h </w:instrText>
        </w:r>
        <w:r w:rsidR="00C15F05">
          <w:rPr>
            <w:noProof/>
            <w:webHidden/>
          </w:rPr>
        </w:r>
        <w:r w:rsidR="00C15F05">
          <w:rPr>
            <w:noProof/>
            <w:webHidden/>
          </w:rPr>
          <w:fldChar w:fldCharType="separate"/>
        </w:r>
        <w:r w:rsidR="009B1446">
          <w:rPr>
            <w:noProof/>
            <w:webHidden/>
          </w:rPr>
          <w:t>- 3 -</w:t>
        </w:r>
        <w:r w:rsidR="00C15F05">
          <w:rPr>
            <w:noProof/>
            <w:webHidden/>
          </w:rPr>
          <w:fldChar w:fldCharType="end"/>
        </w:r>
      </w:hyperlink>
    </w:p>
    <w:p w14:paraId="7DF71699" w14:textId="7BF7B9CC" w:rsidR="00C15F05" w:rsidRDefault="00A04FF7">
      <w:pPr>
        <w:pStyle w:val="Inhopg3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2438883" w:history="1">
        <w:r w:rsidR="00C15F05" w:rsidRPr="0021244C">
          <w:rPr>
            <w:rStyle w:val="Hyperlink"/>
            <w:noProof/>
          </w:rPr>
          <w:t>Use Case diagram</w:t>
        </w:r>
        <w:r w:rsidR="00C15F05">
          <w:rPr>
            <w:noProof/>
            <w:webHidden/>
          </w:rPr>
          <w:tab/>
        </w:r>
        <w:r w:rsidR="00C15F05">
          <w:rPr>
            <w:noProof/>
            <w:webHidden/>
          </w:rPr>
          <w:fldChar w:fldCharType="begin"/>
        </w:r>
        <w:r w:rsidR="00C15F05">
          <w:rPr>
            <w:noProof/>
            <w:webHidden/>
          </w:rPr>
          <w:instrText xml:space="preserve"> PAGEREF _Toc52438883 \h </w:instrText>
        </w:r>
        <w:r w:rsidR="00C15F05">
          <w:rPr>
            <w:noProof/>
            <w:webHidden/>
          </w:rPr>
        </w:r>
        <w:r w:rsidR="00C15F05">
          <w:rPr>
            <w:noProof/>
            <w:webHidden/>
          </w:rPr>
          <w:fldChar w:fldCharType="separate"/>
        </w:r>
        <w:r w:rsidR="009B1446">
          <w:rPr>
            <w:noProof/>
            <w:webHidden/>
          </w:rPr>
          <w:t>- 3 -</w:t>
        </w:r>
        <w:r w:rsidR="00C15F05">
          <w:rPr>
            <w:noProof/>
            <w:webHidden/>
          </w:rPr>
          <w:fldChar w:fldCharType="end"/>
        </w:r>
      </w:hyperlink>
    </w:p>
    <w:p w14:paraId="0B2AE14C" w14:textId="311000D9" w:rsidR="00C15F05" w:rsidRDefault="00A04FF7">
      <w:pPr>
        <w:pStyle w:val="Inhopg3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2438884" w:history="1">
        <w:r w:rsidR="00C15F05" w:rsidRPr="0021244C">
          <w:rPr>
            <w:rStyle w:val="Hyperlink"/>
            <w:noProof/>
          </w:rPr>
          <w:t>Use Case Beschrijvingen</w:t>
        </w:r>
        <w:r w:rsidR="00C15F05">
          <w:rPr>
            <w:noProof/>
            <w:webHidden/>
          </w:rPr>
          <w:tab/>
        </w:r>
        <w:r w:rsidR="00C15F05">
          <w:rPr>
            <w:noProof/>
            <w:webHidden/>
          </w:rPr>
          <w:fldChar w:fldCharType="begin"/>
        </w:r>
        <w:r w:rsidR="00C15F05">
          <w:rPr>
            <w:noProof/>
            <w:webHidden/>
          </w:rPr>
          <w:instrText xml:space="preserve"> PAGEREF _Toc52438884 \h </w:instrText>
        </w:r>
        <w:r w:rsidR="00C15F05">
          <w:rPr>
            <w:noProof/>
            <w:webHidden/>
          </w:rPr>
        </w:r>
        <w:r w:rsidR="00C15F05">
          <w:rPr>
            <w:noProof/>
            <w:webHidden/>
          </w:rPr>
          <w:fldChar w:fldCharType="separate"/>
        </w:r>
        <w:r w:rsidR="009B1446">
          <w:rPr>
            <w:noProof/>
            <w:webHidden/>
          </w:rPr>
          <w:t>- 4 -</w:t>
        </w:r>
        <w:r w:rsidR="00C15F05">
          <w:rPr>
            <w:noProof/>
            <w:webHidden/>
          </w:rPr>
          <w:fldChar w:fldCharType="end"/>
        </w:r>
      </w:hyperlink>
    </w:p>
    <w:p w14:paraId="0711E1E0" w14:textId="0B8D6504" w:rsidR="00C15F05" w:rsidRDefault="00A04FF7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2438885" w:history="1">
        <w:r w:rsidR="00C15F05" w:rsidRPr="0021244C">
          <w:rPr>
            <w:rStyle w:val="Hyperlink"/>
            <w:noProof/>
          </w:rPr>
          <w:t>Navigatie Diagram</w:t>
        </w:r>
        <w:r w:rsidR="00C15F05">
          <w:rPr>
            <w:noProof/>
            <w:webHidden/>
          </w:rPr>
          <w:tab/>
        </w:r>
        <w:r w:rsidR="00C15F05">
          <w:rPr>
            <w:noProof/>
            <w:webHidden/>
          </w:rPr>
          <w:fldChar w:fldCharType="begin"/>
        </w:r>
        <w:r w:rsidR="00C15F05">
          <w:rPr>
            <w:noProof/>
            <w:webHidden/>
          </w:rPr>
          <w:instrText xml:space="preserve"> PAGEREF _Toc52438885 \h </w:instrText>
        </w:r>
        <w:r w:rsidR="00C15F05">
          <w:rPr>
            <w:noProof/>
            <w:webHidden/>
          </w:rPr>
        </w:r>
        <w:r w:rsidR="00C15F05">
          <w:rPr>
            <w:noProof/>
            <w:webHidden/>
          </w:rPr>
          <w:fldChar w:fldCharType="separate"/>
        </w:r>
        <w:r w:rsidR="009B1446">
          <w:rPr>
            <w:noProof/>
            <w:webHidden/>
          </w:rPr>
          <w:t>- 6 -</w:t>
        </w:r>
        <w:r w:rsidR="00C15F05">
          <w:rPr>
            <w:noProof/>
            <w:webHidden/>
          </w:rPr>
          <w:fldChar w:fldCharType="end"/>
        </w:r>
      </w:hyperlink>
    </w:p>
    <w:p w14:paraId="541309DE" w14:textId="370DDA37" w:rsidR="00C15F05" w:rsidRDefault="00A04FF7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2438886" w:history="1">
        <w:r w:rsidR="00C15F05" w:rsidRPr="0021244C">
          <w:rPr>
            <w:rStyle w:val="Hyperlink"/>
            <w:noProof/>
          </w:rPr>
          <w:t>Lijst van schermen</w:t>
        </w:r>
        <w:r w:rsidR="00C15F05">
          <w:rPr>
            <w:noProof/>
            <w:webHidden/>
          </w:rPr>
          <w:tab/>
        </w:r>
        <w:r w:rsidR="00C15F05">
          <w:rPr>
            <w:noProof/>
            <w:webHidden/>
          </w:rPr>
          <w:fldChar w:fldCharType="begin"/>
        </w:r>
        <w:r w:rsidR="00C15F05">
          <w:rPr>
            <w:noProof/>
            <w:webHidden/>
          </w:rPr>
          <w:instrText xml:space="preserve"> PAGEREF _Toc52438886 \h </w:instrText>
        </w:r>
        <w:r w:rsidR="00C15F05">
          <w:rPr>
            <w:noProof/>
            <w:webHidden/>
          </w:rPr>
        </w:r>
        <w:r w:rsidR="00C15F05">
          <w:rPr>
            <w:noProof/>
            <w:webHidden/>
          </w:rPr>
          <w:fldChar w:fldCharType="separate"/>
        </w:r>
        <w:r w:rsidR="009B1446">
          <w:rPr>
            <w:noProof/>
            <w:webHidden/>
          </w:rPr>
          <w:t>- 6 -</w:t>
        </w:r>
        <w:r w:rsidR="00C15F05">
          <w:rPr>
            <w:noProof/>
            <w:webHidden/>
          </w:rPr>
          <w:fldChar w:fldCharType="end"/>
        </w:r>
      </w:hyperlink>
    </w:p>
    <w:p w14:paraId="796E6C07" w14:textId="2A2F1033" w:rsidR="00C15F05" w:rsidRDefault="00A04FF7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2438887" w:history="1">
        <w:r w:rsidR="00C15F05" w:rsidRPr="0021244C">
          <w:rPr>
            <w:rStyle w:val="Hyperlink"/>
            <w:noProof/>
          </w:rPr>
          <w:t>Schermontwerp</w:t>
        </w:r>
        <w:r w:rsidR="00C15F05">
          <w:rPr>
            <w:noProof/>
            <w:webHidden/>
          </w:rPr>
          <w:tab/>
        </w:r>
        <w:r w:rsidR="00C15F05">
          <w:rPr>
            <w:noProof/>
            <w:webHidden/>
          </w:rPr>
          <w:fldChar w:fldCharType="begin"/>
        </w:r>
        <w:r w:rsidR="00C15F05">
          <w:rPr>
            <w:noProof/>
            <w:webHidden/>
          </w:rPr>
          <w:instrText xml:space="preserve"> PAGEREF _Toc52438887 \h </w:instrText>
        </w:r>
        <w:r w:rsidR="00C15F05">
          <w:rPr>
            <w:noProof/>
            <w:webHidden/>
          </w:rPr>
        </w:r>
        <w:r w:rsidR="00C15F05">
          <w:rPr>
            <w:noProof/>
            <w:webHidden/>
          </w:rPr>
          <w:fldChar w:fldCharType="separate"/>
        </w:r>
        <w:r w:rsidR="009B1446">
          <w:rPr>
            <w:noProof/>
            <w:webHidden/>
          </w:rPr>
          <w:t>- 7 -</w:t>
        </w:r>
        <w:r w:rsidR="00C15F05">
          <w:rPr>
            <w:noProof/>
            <w:webHidden/>
          </w:rPr>
          <w:fldChar w:fldCharType="end"/>
        </w:r>
      </w:hyperlink>
    </w:p>
    <w:p w14:paraId="1C333557" w14:textId="47B13897" w:rsidR="00C15F05" w:rsidRDefault="00A04FF7">
      <w:pPr>
        <w:pStyle w:val="Inhopg3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2438888" w:history="1">
        <w:r w:rsidR="00C15F05" w:rsidRPr="0021244C">
          <w:rPr>
            <w:rStyle w:val="Hyperlink"/>
            <w:noProof/>
          </w:rPr>
          <w:t>Splash Screen</w:t>
        </w:r>
        <w:r w:rsidR="00C15F05">
          <w:rPr>
            <w:noProof/>
            <w:webHidden/>
          </w:rPr>
          <w:tab/>
        </w:r>
        <w:r w:rsidR="00C15F05">
          <w:rPr>
            <w:noProof/>
            <w:webHidden/>
          </w:rPr>
          <w:fldChar w:fldCharType="begin"/>
        </w:r>
        <w:r w:rsidR="00C15F05">
          <w:rPr>
            <w:noProof/>
            <w:webHidden/>
          </w:rPr>
          <w:instrText xml:space="preserve"> PAGEREF _Toc52438888 \h </w:instrText>
        </w:r>
        <w:r w:rsidR="00C15F05">
          <w:rPr>
            <w:noProof/>
            <w:webHidden/>
          </w:rPr>
        </w:r>
        <w:r w:rsidR="00C15F05">
          <w:rPr>
            <w:noProof/>
            <w:webHidden/>
          </w:rPr>
          <w:fldChar w:fldCharType="separate"/>
        </w:r>
        <w:r w:rsidR="009B1446">
          <w:rPr>
            <w:noProof/>
            <w:webHidden/>
          </w:rPr>
          <w:t>- 7 -</w:t>
        </w:r>
        <w:r w:rsidR="00C15F05">
          <w:rPr>
            <w:noProof/>
            <w:webHidden/>
          </w:rPr>
          <w:fldChar w:fldCharType="end"/>
        </w:r>
      </w:hyperlink>
    </w:p>
    <w:p w14:paraId="73921A8D" w14:textId="24EE5977" w:rsidR="00C15F05" w:rsidRDefault="00A04FF7">
      <w:pPr>
        <w:pStyle w:val="Inhopg3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2438889" w:history="1">
        <w:r w:rsidR="00C15F05" w:rsidRPr="0021244C">
          <w:rPr>
            <w:rStyle w:val="Hyperlink"/>
            <w:noProof/>
          </w:rPr>
          <w:t>Home</w:t>
        </w:r>
        <w:r w:rsidR="00C15F05">
          <w:rPr>
            <w:noProof/>
            <w:webHidden/>
          </w:rPr>
          <w:tab/>
        </w:r>
        <w:r w:rsidR="00C15F05">
          <w:rPr>
            <w:noProof/>
            <w:webHidden/>
          </w:rPr>
          <w:fldChar w:fldCharType="begin"/>
        </w:r>
        <w:r w:rsidR="00C15F05">
          <w:rPr>
            <w:noProof/>
            <w:webHidden/>
          </w:rPr>
          <w:instrText xml:space="preserve"> PAGEREF _Toc52438889 \h </w:instrText>
        </w:r>
        <w:r w:rsidR="00C15F05">
          <w:rPr>
            <w:noProof/>
            <w:webHidden/>
          </w:rPr>
        </w:r>
        <w:r w:rsidR="00C15F05">
          <w:rPr>
            <w:noProof/>
            <w:webHidden/>
          </w:rPr>
          <w:fldChar w:fldCharType="separate"/>
        </w:r>
        <w:r w:rsidR="009B1446">
          <w:rPr>
            <w:noProof/>
            <w:webHidden/>
          </w:rPr>
          <w:t>- 8 -</w:t>
        </w:r>
        <w:r w:rsidR="00C15F05">
          <w:rPr>
            <w:noProof/>
            <w:webHidden/>
          </w:rPr>
          <w:fldChar w:fldCharType="end"/>
        </w:r>
      </w:hyperlink>
    </w:p>
    <w:p w14:paraId="47118C28" w14:textId="5EF15044" w:rsidR="00C15F05" w:rsidRDefault="00A04FF7">
      <w:pPr>
        <w:pStyle w:val="Inhopg3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2438890" w:history="1">
        <w:r w:rsidR="00C15F05" w:rsidRPr="0021244C">
          <w:rPr>
            <w:rStyle w:val="Hyperlink"/>
            <w:noProof/>
          </w:rPr>
          <w:t>Speel</w:t>
        </w:r>
        <w:r w:rsidR="00C15F05">
          <w:rPr>
            <w:noProof/>
            <w:webHidden/>
          </w:rPr>
          <w:tab/>
        </w:r>
        <w:r w:rsidR="00C15F05">
          <w:rPr>
            <w:noProof/>
            <w:webHidden/>
          </w:rPr>
          <w:fldChar w:fldCharType="begin"/>
        </w:r>
        <w:r w:rsidR="00C15F05">
          <w:rPr>
            <w:noProof/>
            <w:webHidden/>
          </w:rPr>
          <w:instrText xml:space="preserve"> PAGEREF _Toc52438890 \h </w:instrText>
        </w:r>
        <w:r w:rsidR="00C15F05">
          <w:rPr>
            <w:noProof/>
            <w:webHidden/>
          </w:rPr>
        </w:r>
        <w:r w:rsidR="00C15F05">
          <w:rPr>
            <w:noProof/>
            <w:webHidden/>
          </w:rPr>
          <w:fldChar w:fldCharType="separate"/>
        </w:r>
        <w:r w:rsidR="009B1446">
          <w:rPr>
            <w:noProof/>
            <w:webHidden/>
          </w:rPr>
          <w:t>- 9 -</w:t>
        </w:r>
        <w:r w:rsidR="00C15F05">
          <w:rPr>
            <w:noProof/>
            <w:webHidden/>
          </w:rPr>
          <w:fldChar w:fldCharType="end"/>
        </w:r>
      </w:hyperlink>
    </w:p>
    <w:p w14:paraId="073ABAF8" w14:textId="41561A3D" w:rsidR="00C15F05" w:rsidRDefault="00A04FF7">
      <w:pPr>
        <w:pStyle w:val="Inhopg3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2438891" w:history="1">
        <w:r w:rsidR="00C15F05" w:rsidRPr="0021244C">
          <w:rPr>
            <w:rStyle w:val="Hyperlink"/>
            <w:noProof/>
          </w:rPr>
          <w:t>Oefen</w:t>
        </w:r>
        <w:r w:rsidR="00C15F05">
          <w:rPr>
            <w:noProof/>
            <w:webHidden/>
          </w:rPr>
          <w:tab/>
        </w:r>
        <w:r w:rsidR="00C15F05">
          <w:rPr>
            <w:noProof/>
            <w:webHidden/>
          </w:rPr>
          <w:fldChar w:fldCharType="begin"/>
        </w:r>
        <w:r w:rsidR="00C15F05">
          <w:rPr>
            <w:noProof/>
            <w:webHidden/>
          </w:rPr>
          <w:instrText xml:space="preserve"> PAGEREF _Toc52438891 \h </w:instrText>
        </w:r>
        <w:r w:rsidR="00C15F05">
          <w:rPr>
            <w:noProof/>
            <w:webHidden/>
          </w:rPr>
        </w:r>
        <w:r w:rsidR="00C15F05">
          <w:rPr>
            <w:noProof/>
            <w:webHidden/>
          </w:rPr>
          <w:fldChar w:fldCharType="separate"/>
        </w:r>
        <w:r w:rsidR="009B1446">
          <w:rPr>
            <w:noProof/>
            <w:webHidden/>
          </w:rPr>
          <w:t>- 10 -</w:t>
        </w:r>
        <w:r w:rsidR="00C15F05">
          <w:rPr>
            <w:noProof/>
            <w:webHidden/>
          </w:rPr>
          <w:fldChar w:fldCharType="end"/>
        </w:r>
      </w:hyperlink>
    </w:p>
    <w:p w14:paraId="732366CD" w14:textId="77DB5511" w:rsidR="00C15F05" w:rsidRDefault="00A04FF7">
      <w:pPr>
        <w:pStyle w:val="Inhopg3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2438892" w:history="1">
        <w:r w:rsidR="00C15F05" w:rsidRPr="0021244C">
          <w:rPr>
            <w:rStyle w:val="Hyperlink"/>
            <w:noProof/>
          </w:rPr>
          <w:t>Scores</w:t>
        </w:r>
        <w:r w:rsidR="00C15F05">
          <w:rPr>
            <w:noProof/>
            <w:webHidden/>
          </w:rPr>
          <w:tab/>
        </w:r>
        <w:r w:rsidR="00C15F05">
          <w:rPr>
            <w:noProof/>
            <w:webHidden/>
          </w:rPr>
          <w:fldChar w:fldCharType="begin"/>
        </w:r>
        <w:r w:rsidR="00C15F05">
          <w:rPr>
            <w:noProof/>
            <w:webHidden/>
          </w:rPr>
          <w:instrText xml:space="preserve"> PAGEREF _Toc52438892 \h </w:instrText>
        </w:r>
        <w:r w:rsidR="00C15F05">
          <w:rPr>
            <w:noProof/>
            <w:webHidden/>
          </w:rPr>
        </w:r>
        <w:r w:rsidR="00C15F05">
          <w:rPr>
            <w:noProof/>
            <w:webHidden/>
          </w:rPr>
          <w:fldChar w:fldCharType="separate"/>
        </w:r>
        <w:r w:rsidR="009B1446">
          <w:rPr>
            <w:noProof/>
            <w:webHidden/>
          </w:rPr>
          <w:t>- 11 -</w:t>
        </w:r>
        <w:r w:rsidR="00C15F05">
          <w:rPr>
            <w:noProof/>
            <w:webHidden/>
          </w:rPr>
          <w:fldChar w:fldCharType="end"/>
        </w:r>
      </w:hyperlink>
    </w:p>
    <w:p w14:paraId="302BB4D8" w14:textId="33156D43" w:rsidR="00C15F05" w:rsidRDefault="00A04FF7">
      <w:pPr>
        <w:pStyle w:val="Inhopg3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2438893" w:history="1">
        <w:r w:rsidR="00C15F05" w:rsidRPr="0021244C">
          <w:rPr>
            <w:rStyle w:val="Hyperlink"/>
            <w:noProof/>
          </w:rPr>
          <w:t>Over</w:t>
        </w:r>
        <w:r w:rsidR="00C15F05">
          <w:rPr>
            <w:noProof/>
            <w:webHidden/>
          </w:rPr>
          <w:tab/>
        </w:r>
        <w:r w:rsidR="00C15F05">
          <w:rPr>
            <w:noProof/>
            <w:webHidden/>
          </w:rPr>
          <w:fldChar w:fldCharType="begin"/>
        </w:r>
        <w:r w:rsidR="00C15F05">
          <w:rPr>
            <w:noProof/>
            <w:webHidden/>
          </w:rPr>
          <w:instrText xml:space="preserve"> PAGEREF _Toc52438893 \h </w:instrText>
        </w:r>
        <w:r w:rsidR="00C15F05">
          <w:rPr>
            <w:noProof/>
            <w:webHidden/>
          </w:rPr>
        </w:r>
        <w:r w:rsidR="00C15F05">
          <w:rPr>
            <w:noProof/>
            <w:webHidden/>
          </w:rPr>
          <w:fldChar w:fldCharType="separate"/>
        </w:r>
        <w:r w:rsidR="009B1446">
          <w:rPr>
            <w:noProof/>
            <w:webHidden/>
          </w:rPr>
          <w:t>- 12 -</w:t>
        </w:r>
        <w:r w:rsidR="00C15F05">
          <w:rPr>
            <w:noProof/>
            <w:webHidden/>
          </w:rPr>
          <w:fldChar w:fldCharType="end"/>
        </w:r>
      </w:hyperlink>
    </w:p>
    <w:p w14:paraId="4CD2C91D" w14:textId="17C58B60" w:rsidR="00851B94" w:rsidRPr="00FD735E" w:rsidRDefault="00851B94" w:rsidP="00851B94">
      <w:pPr>
        <w:rPr>
          <w:szCs w:val="24"/>
        </w:rPr>
      </w:pPr>
      <w:r w:rsidRPr="00FD735E">
        <w:rPr>
          <w:b/>
          <w:bCs/>
          <w:szCs w:val="24"/>
        </w:rPr>
        <w:fldChar w:fldCharType="end"/>
      </w:r>
    </w:p>
    <w:p w14:paraId="4D7A393F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64F30C50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5B2C3E84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4B67258B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4F182C4C" w14:textId="77777777" w:rsidR="0070793E" w:rsidRDefault="0070793E">
      <w:pPr>
        <w:spacing w:after="160" w:line="259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br w:type="page"/>
      </w:r>
    </w:p>
    <w:p w14:paraId="625E6F97" w14:textId="77777777" w:rsidR="00C15F05" w:rsidRPr="00A42AC2" w:rsidRDefault="00C15F05" w:rsidP="00C15F05">
      <w:pPr>
        <w:pStyle w:val="Kop1"/>
      </w:pPr>
      <w:bookmarkStart w:id="0" w:name="page4"/>
      <w:bookmarkStart w:id="1" w:name="_Toc33012384"/>
      <w:bookmarkStart w:id="2" w:name="_Toc51831611"/>
      <w:bookmarkStart w:id="3" w:name="_Toc52438881"/>
      <w:bookmarkEnd w:id="0"/>
      <w:r>
        <w:rPr>
          <w:rFonts w:eastAsia="Arial"/>
        </w:rPr>
        <w:lastRenderedPageBreak/>
        <w:t>Functioneel Ontwerp</w:t>
      </w:r>
      <w:bookmarkEnd w:id="1"/>
      <w:bookmarkEnd w:id="2"/>
      <w:bookmarkEnd w:id="3"/>
    </w:p>
    <w:p w14:paraId="5BEBD689" w14:textId="77777777" w:rsidR="00C15F05" w:rsidRDefault="00C15F05" w:rsidP="00C15F05">
      <w:pPr>
        <w:pStyle w:val="Kop2"/>
      </w:pPr>
      <w:bookmarkStart w:id="4" w:name="_Toc33012385"/>
      <w:bookmarkStart w:id="5" w:name="_Toc51831612"/>
      <w:bookmarkStart w:id="6" w:name="_Toc52438882"/>
      <w:r>
        <w:t>Functionaliteiten</w:t>
      </w:r>
      <w:bookmarkEnd w:id="4"/>
      <w:bookmarkEnd w:id="5"/>
      <w:bookmarkEnd w:id="6"/>
    </w:p>
    <w:p w14:paraId="01922814" w14:textId="77777777" w:rsidR="00C15F05" w:rsidRPr="00D92F5D" w:rsidRDefault="00C15F05" w:rsidP="00C15F05">
      <w:pPr>
        <w:pStyle w:val="Kop3"/>
      </w:pPr>
      <w:bookmarkStart w:id="7" w:name="_Toc51831613"/>
      <w:bookmarkStart w:id="8" w:name="_Toc52438883"/>
      <w:proofErr w:type="spellStart"/>
      <w:r w:rsidRPr="00D92F5D">
        <w:t>Use</w:t>
      </w:r>
      <w:proofErr w:type="spellEnd"/>
      <w:r w:rsidRPr="00D92F5D">
        <w:t xml:space="preserve"> Case diagram</w:t>
      </w:r>
      <w:bookmarkEnd w:id="7"/>
      <w:bookmarkEnd w:id="8"/>
    </w:p>
    <w:p w14:paraId="5F1846BA" w14:textId="5FBA043A" w:rsidR="00C15F05" w:rsidRDefault="00C15F05" w:rsidP="00C15F05">
      <w:pPr>
        <w:spacing w:after="160" w:line="259" w:lineRule="auto"/>
      </w:pPr>
    </w:p>
    <w:p w14:paraId="7E41142F" w14:textId="5F9F597E" w:rsidR="00570CB6" w:rsidRPr="00443917" w:rsidRDefault="00570CB6" w:rsidP="00C15F05">
      <w:pPr>
        <w:spacing w:after="160" w:line="259" w:lineRule="auto"/>
      </w:pPr>
      <w:r>
        <w:rPr>
          <w:noProof/>
        </w:rPr>
        <w:drawing>
          <wp:inline distT="0" distB="0" distL="0" distR="0" wp14:anchorId="7F391BDA" wp14:editId="4CEE6C50">
            <wp:extent cx="5381625" cy="7181850"/>
            <wp:effectExtent l="0" t="0" r="9525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1935" w14:textId="77777777" w:rsidR="00C15F05" w:rsidRDefault="00C15F05">
      <w:pPr>
        <w:spacing w:after="160" w:line="259" w:lineRule="auto"/>
        <w:rPr>
          <w:rFonts w:eastAsia="Times New Roman" w:cs="Times New Roman"/>
          <w:b/>
          <w:bCs/>
          <w:szCs w:val="26"/>
        </w:rPr>
      </w:pPr>
      <w:bookmarkStart w:id="9" w:name="_Toc51831614"/>
      <w:r>
        <w:br w:type="page"/>
      </w:r>
    </w:p>
    <w:p w14:paraId="415E4801" w14:textId="45679C97" w:rsidR="00C15F05" w:rsidRDefault="00C15F05" w:rsidP="00C15F05">
      <w:pPr>
        <w:pStyle w:val="Kop3"/>
      </w:pPr>
      <w:bookmarkStart w:id="10" w:name="_Toc52438884"/>
      <w:proofErr w:type="spellStart"/>
      <w:r>
        <w:lastRenderedPageBreak/>
        <w:t>Use</w:t>
      </w:r>
      <w:proofErr w:type="spellEnd"/>
      <w:r>
        <w:t xml:space="preserve"> Case Beschrijvingen</w:t>
      </w:r>
      <w:bookmarkEnd w:id="9"/>
      <w:bookmarkEnd w:id="10"/>
    </w:p>
    <w:p w14:paraId="58FD2C06" w14:textId="77777777" w:rsidR="00C15F05" w:rsidRDefault="00C15F05" w:rsidP="00C15F05">
      <w:pPr>
        <w:rPr>
          <w:noProof/>
        </w:rPr>
      </w:pPr>
    </w:p>
    <w:tbl>
      <w:tblPr>
        <w:tblW w:w="46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4"/>
        <w:gridCol w:w="6642"/>
      </w:tblGrid>
      <w:tr w:rsidR="00C15F05" w14:paraId="15979EF6" w14:textId="77777777" w:rsidTr="00BE2853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38EBDF9" w14:textId="77777777" w:rsidR="00C15F05" w:rsidRDefault="00C15F05" w:rsidP="00BE2853">
            <w:pPr>
              <w:jc w:val="center"/>
              <w:rPr>
                <w:rFonts w:ascii="Calibri" w:hAnsi="Calibri"/>
                <w:b/>
                <w:bCs/>
              </w:rPr>
            </w:pPr>
            <w:proofErr w:type="spellStart"/>
            <w:r>
              <w:rPr>
                <w:b/>
                <w:bCs/>
              </w:rPr>
              <w:t>Use</w:t>
            </w:r>
            <w:proofErr w:type="spellEnd"/>
            <w:r>
              <w:rPr>
                <w:b/>
                <w:bCs/>
              </w:rPr>
              <w:t xml:space="preserve"> case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161A9A21" w14:textId="217D8EF1" w:rsidR="00C15F05" w:rsidRDefault="00443917" w:rsidP="00BE2853">
            <w:r>
              <w:t xml:space="preserve">Show </w:t>
            </w:r>
            <w:r w:rsidR="00FB05E8">
              <w:t xml:space="preserve">Last </w:t>
            </w:r>
            <w:r>
              <w:t>Score</w:t>
            </w:r>
            <w:r w:rsidR="00FB05E8">
              <w:t>s</w:t>
            </w:r>
          </w:p>
        </w:tc>
      </w:tr>
      <w:tr w:rsidR="00C15F05" w14:paraId="655C7D46" w14:textId="77777777" w:rsidTr="00BE2853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4B9F4F8" w14:textId="77777777" w:rsidR="00C15F05" w:rsidRDefault="00C15F05" w:rsidP="00BE28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Nummer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1CF7B160" w14:textId="77777777" w:rsidR="00C15F05" w:rsidRDefault="00C15F05" w:rsidP="00BE2853">
            <w:r>
              <w:t>1</w:t>
            </w:r>
          </w:p>
        </w:tc>
      </w:tr>
      <w:tr w:rsidR="00C15F05" w14:paraId="0EEBE285" w14:textId="77777777" w:rsidTr="00BE2853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83ED89F" w14:textId="77777777" w:rsidR="00C15F05" w:rsidRDefault="00C15F05" w:rsidP="00BE28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Actoren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0E091EB6" w14:textId="77777777" w:rsidR="00C15F05" w:rsidRDefault="00C15F05" w:rsidP="00BE2853">
            <w:r>
              <w:t>Quiz User</w:t>
            </w:r>
          </w:p>
        </w:tc>
      </w:tr>
      <w:tr w:rsidR="00C15F05" w14:paraId="525F917A" w14:textId="77777777" w:rsidTr="00BE2853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A5DB6DA" w14:textId="77777777" w:rsidR="00C15F05" w:rsidRDefault="00C15F05" w:rsidP="00BE28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Preconditie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483C74F4" w14:textId="77777777" w:rsidR="00C15F05" w:rsidRDefault="00C15F05" w:rsidP="00BE2853">
            <w:r>
              <w:t>App is Open</w:t>
            </w:r>
          </w:p>
        </w:tc>
      </w:tr>
      <w:tr w:rsidR="00C15F05" w14:paraId="2F09A522" w14:textId="77777777" w:rsidTr="00BE2853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75CD12F" w14:textId="77777777" w:rsidR="00C15F05" w:rsidRDefault="00C15F05" w:rsidP="00BE28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Beschrijving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7ED1C612" w14:textId="77777777" w:rsidR="00C15F05" w:rsidRDefault="00C15F05" w:rsidP="00C15F05">
            <w:pPr>
              <w:numPr>
                <w:ilvl w:val="0"/>
                <w:numId w:val="1"/>
              </w:numPr>
            </w:pPr>
            <w:r>
              <w:t>Actor opent de app.</w:t>
            </w:r>
          </w:p>
          <w:p w14:paraId="50A8A41D" w14:textId="77777777" w:rsidR="00C15F05" w:rsidRDefault="00C15F05" w:rsidP="00C15F05">
            <w:pPr>
              <w:numPr>
                <w:ilvl w:val="0"/>
                <w:numId w:val="1"/>
              </w:numPr>
            </w:pPr>
            <w:r>
              <w:t>Actor klikt op knop voor scores.</w:t>
            </w:r>
          </w:p>
          <w:p w14:paraId="70ACC4DF" w14:textId="77777777" w:rsidR="00C15F05" w:rsidRDefault="00C15F05" w:rsidP="00C15F05">
            <w:pPr>
              <w:numPr>
                <w:ilvl w:val="0"/>
                <w:numId w:val="1"/>
              </w:numPr>
            </w:pPr>
            <w:r>
              <w:t>Actor ziet scores</w:t>
            </w:r>
          </w:p>
        </w:tc>
      </w:tr>
      <w:tr w:rsidR="00C15F05" w14:paraId="752EE379" w14:textId="77777777" w:rsidTr="00BE2853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010E896" w14:textId="77777777" w:rsidR="00C15F05" w:rsidRDefault="00C15F05" w:rsidP="00BE28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Uitzonderingen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</w:tcPr>
          <w:p w14:paraId="43B79729" w14:textId="77777777" w:rsidR="00C15F05" w:rsidRDefault="00C15F05" w:rsidP="00BE2853">
            <w:r>
              <w:t>Er zijn geen scores opgeslagen</w:t>
            </w:r>
          </w:p>
        </w:tc>
      </w:tr>
      <w:tr w:rsidR="00C15F05" w14:paraId="2CE716A2" w14:textId="77777777" w:rsidTr="00BE2853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2D98229" w14:textId="77777777" w:rsidR="00C15F05" w:rsidRDefault="00C15F05" w:rsidP="00BE28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Post conditie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0D631346" w14:textId="77777777" w:rsidR="00C15F05" w:rsidRDefault="00C15F05" w:rsidP="00BE2853">
            <w:r>
              <w:t>De actor ziet de scores.</w:t>
            </w:r>
          </w:p>
        </w:tc>
      </w:tr>
    </w:tbl>
    <w:p w14:paraId="385C1327" w14:textId="77777777" w:rsidR="00C15F05" w:rsidRDefault="00C15F05" w:rsidP="00C15F05">
      <w:pPr>
        <w:jc w:val="center"/>
        <w:rPr>
          <w:rFonts w:ascii="Calibri" w:hAnsi="Calibri" w:cs="Times New Roman"/>
          <w:lang w:eastAsia="en-US"/>
        </w:rPr>
      </w:pPr>
    </w:p>
    <w:p w14:paraId="3F5791E4" w14:textId="77777777" w:rsidR="00C15F05" w:rsidRDefault="00C15F05" w:rsidP="00C15F05">
      <w:pPr>
        <w:jc w:val="center"/>
      </w:pPr>
      <w:r>
        <w:br w:type="page"/>
      </w:r>
    </w:p>
    <w:tbl>
      <w:tblPr>
        <w:tblW w:w="46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4"/>
        <w:gridCol w:w="6642"/>
      </w:tblGrid>
      <w:tr w:rsidR="00C15F05" w14:paraId="7DC1055F" w14:textId="77777777" w:rsidTr="00BE2853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D849FB0" w14:textId="77777777" w:rsidR="00C15F05" w:rsidRDefault="00C15F05" w:rsidP="00BE285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Use</w:t>
            </w:r>
            <w:proofErr w:type="spellEnd"/>
            <w:r>
              <w:rPr>
                <w:b/>
                <w:bCs/>
              </w:rPr>
              <w:t xml:space="preserve"> case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03EEDDD6" w14:textId="1A2D1D95" w:rsidR="00C15F05" w:rsidRDefault="00443917" w:rsidP="00BE2853">
            <w:r>
              <w:t>Play “Spelen”</w:t>
            </w:r>
          </w:p>
        </w:tc>
      </w:tr>
      <w:tr w:rsidR="00C15F05" w14:paraId="71094AD7" w14:textId="77777777" w:rsidTr="00BE2853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0F81B46" w14:textId="77777777" w:rsidR="00C15F05" w:rsidRDefault="00C15F05" w:rsidP="00BE28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Nummer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793B3FBE" w14:textId="77777777" w:rsidR="00C15F05" w:rsidRDefault="00C15F05" w:rsidP="00BE2853">
            <w:r>
              <w:t>2</w:t>
            </w:r>
          </w:p>
        </w:tc>
      </w:tr>
      <w:tr w:rsidR="00C15F05" w14:paraId="0857F375" w14:textId="77777777" w:rsidTr="00BE2853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C890CD3" w14:textId="77777777" w:rsidR="00C15F05" w:rsidRDefault="00C15F05" w:rsidP="00BE28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Actoren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00BDB1BB" w14:textId="77777777" w:rsidR="00C15F05" w:rsidRDefault="00C15F05" w:rsidP="00BE2853">
            <w:r>
              <w:t>Quiz User</w:t>
            </w:r>
          </w:p>
        </w:tc>
      </w:tr>
      <w:tr w:rsidR="00C15F05" w14:paraId="38C05C80" w14:textId="77777777" w:rsidTr="00BE2853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1237C8A" w14:textId="77777777" w:rsidR="00C15F05" w:rsidRDefault="00C15F05" w:rsidP="00BE28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Preconditie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396D7F7B" w14:textId="77777777" w:rsidR="00C15F05" w:rsidRDefault="00C15F05" w:rsidP="00BE2853">
            <w:r>
              <w:t>Er moet ingelogd zijn</w:t>
            </w:r>
          </w:p>
        </w:tc>
      </w:tr>
      <w:tr w:rsidR="00C15F05" w14:paraId="4D97DE99" w14:textId="77777777" w:rsidTr="00BE2853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6A96F52" w14:textId="77777777" w:rsidR="00C15F05" w:rsidRDefault="00C15F05" w:rsidP="00BE28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Beschrijving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6D2067F1" w14:textId="77777777" w:rsidR="00C15F05" w:rsidRDefault="00C15F05" w:rsidP="00C15F05">
            <w:pPr>
              <w:numPr>
                <w:ilvl w:val="0"/>
                <w:numId w:val="1"/>
              </w:numPr>
            </w:pPr>
            <w:r>
              <w:t>Actor opent de app.</w:t>
            </w:r>
          </w:p>
          <w:p w14:paraId="0F406983" w14:textId="77777777" w:rsidR="00C15F05" w:rsidRDefault="00C15F05" w:rsidP="00C15F05">
            <w:pPr>
              <w:numPr>
                <w:ilvl w:val="0"/>
                <w:numId w:val="1"/>
              </w:numPr>
            </w:pPr>
            <w:r>
              <w:t>Actor klikt op knop voor quiz.</w:t>
            </w:r>
          </w:p>
          <w:p w14:paraId="351C7BDD" w14:textId="77777777" w:rsidR="00C15F05" w:rsidRDefault="00C15F05" w:rsidP="00C15F05">
            <w:pPr>
              <w:numPr>
                <w:ilvl w:val="0"/>
                <w:numId w:val="1"/>
              </w:numPr>
            </w:pPr>
            <w:r>
              <w:t>Actor kiest een categorie</w:t>
            </w:r>
          </w:p>
          <w:p w14:paraId="20C8ACBF" w14:textId="77777777" w:rsidR="00C15F05" w:rsidRDefault="00C15F05" w:rsidP="00C15F05">
            <w:pPr>
              <w:numPr>
                <w:ilvl w:val="0"/>
                <w:numId w:val="1"/>
              </w:numPr>
            </w:pPr>
            <w:r>
              <w:t>De actor speelt de quiz</w:t>
            </w:r>
          </w:p>
        </w:tc>
      </w:tr>
      <w:tr w:rsidR="00C15F05" w14:paraId="0481B880" w14:textId="77777777" w:rsidTr="00BE2853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6436ACC" w14:textId="77777777" w:rsidR="00C15F05" w:rsidRDefault="00C15F05" w:rsidP="00BE28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Uitzonderingen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7364FE6E" w14:textId="77777777" w:rsidR="00C15F05" w:rsidRDefault="00C15F05" w:rsidP="00BE2853"/>
        </w:tc>
      </w:tr>
      <w:tr w:rsidR="00C15F05" w14:paraId="001D4033" w14:textId="77777777" w:rsidTr="00BE2853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F8FC7C2" w14:textId="77777777" w:rsidR="00C15F05" w:rsidRDefault="00C15F05" w:rsidP="00BE28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Post conditie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49EF65B2" w14:textId="77777777" w:rsidR="00C15F05" w:rsidRDefault="00C15F05" w:rsidP="00BE2853">
            <w:r>
              <w:t>De actor speelt de quiz.</w:t>
            </w:r>
          </w:p>
        </w:tc>
      </w:tr>
    </w:tbl>
    <w:p w14:paraId="7D349288" w14:textId="77777777" w:rsidR="00C15F05" w:rsidRDefault="00C15F05" w:rsidP="00C15F05">
      <w:pPr>
        <w:jc w:val="center"/>
        <w:rPr>
          <w:rFonts w:ascii="Calibri" w:hAnsi="Calibri" w:cs="Times New Roman"/>
          <w:lang w:eastAsia="en-US"/>
        </w:rPr>
      </w:pPr>
    </w:p>
    <w:tbl>
      <w:tblPr>
        <w:tblW w:w="46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4"/>
        <w:gridCol w:w="6642"/>
      </w:tblGrid>
      <w:tr w:rsidR="00C15F05" w14:paraId="452FE3DC" w14:textId="77777777" w:rsidTr="00BE2853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4E6597A" w14:textId="77777777" w:rsidR="00C15F05" w:rsidRDefault="00C15F05" w:rsidP="00BE285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Use</w:t>
            </w:r>
            <w:proofErr w:type="spellEnd"/>
            <w:r>
              <w:rPr>
                <w:b/>
                <w:bCs/>
              </w:rPr>
              <w:t xml:space="preserve"> case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74037F19" w14:textId="49AE881A" w:rsidR="00C15F05" w:rsidRDefault="00443917" w:rsidP="00BE2853">
            <w:r>
              <w:t>Play “Oefenen”</w:t>
            </w:r>
          </w:p>
        </w:tc>
      </w:tr>
      <w:tr w:rsidR="00C15F05" w14:paraId="4C534349" w14:textId="77777777" w:rsidTr="00BE2853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9453979" w14:textId="77777777" w:rsidR="00C15F05" w:rsidRDefault="00C15F05" w:rsidP="00BE28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Nummer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4FBACCE5" w14:textId="77777777" w:rsidR="00C15F05" w:rsidRDefault="00C15F05" w:rsidP="00BE2853">
            <w:r>
              <w:t>3</w:t>
            </w:r>
          </w:p>
        </w:tc>
      </w:tr>
      <w:tr w:rsidR="00C15F05" w14:paraId="29FC349F" w14:textId="77777777" w:rsidTr="00BE2853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149160C" w14:textId="77777777" w:rsidR="00C15F05" w:rsidRDefault="00C15F05" w:rsidP="00BE28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Actoren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5BDF8B9F" w14:textId="77777777" w:rsidR="00C15F05" w:rsidRDefault="00C15F05" w:rsidP="00BE2853">
            <w:r>
              <w:t>Quiz User</w:t>
            </w:r>
          </w:p>
        </w:tc>
      </w:tr>
      <w:tr w:rsidR="00C15F05" w14:paraId="06C5F04F" w14:textId="77777777" w:rsidTr="00BE2853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B7B73C7" w14:textId="77777777" w:rsidR="00C15F05" w:rsidRDefault="00C15F05" w:rsidP="00BE28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Preconditie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5A158616" w14:textId="77777777" w:rsidR="00C15F05" w:rsidRDefault="00C15F05" w:rsidP="00BE2853">
            <w:r>
              <w:t>Er moet ingelogd zijn</w:t>
            </w:r>
          </w:p>
        </w:tc>
      </w:tr>
      <w:tr w:rsidR="00C15F05" w14:paraId="11045305" w14:textId="77777777" w:rsidTr="00BE2853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2A0B2E7" w14:textId="77777777" w:rsidR="00C15F05" w:rsidRDefault="00C15F05" w:rsidP="00BE28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Beschrijving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19FC4E91" w14:textId="77777777" w:rsidR="00C15F05" w:rsidRDefault="00C15F05" w:rsidP="00C15F05">
            <w:pPr>
              <w:numPr>
                <w:ilvl w:val="0"/>
                <w:numId w:val="1"/>
              </w:numPr>
            </w:pPr>
            <w:r>
              <w:t>Actor opent de app.</w:t>
            </w:r>
          </w:p>
          <w:p w14:paraId="7F5ED3E2" w14:textId="77777777" w:rsidR="00C15F05" w:rsidRDefault="00C15F05" w:rsidP="00C15F05">
            <w:pPr>
              <w:numPr>
                <w:ilvl w:val="0"/>
                <w:numId w:val="1"/>
              </w:numPr>
            </w:pPr>
            <w:r>
              <w:t>Actor klikt op knop voor oefenen.</w:t>
            </w:r>
          </w:p>
          <w:p w14:paraId="73F382AE" w14:textId="77777777" w:rsidR="00C15F05" w:rsidRDefault="00C15F05" w:rsidP="00C15F05">
            <w:pPr>
              <w:numPr>
                <w:ilvl w:val="0"/>
                <w:numId w:val="1"/>
              </w:numPr>
            </w:pPr>
            <w:r>
              <w:t>Actor kiest een categorie</w:t>
            </w:r>
          </w:p>
          <w:p w14:paraId="5FE93788" w14:textId="77777777" w:rsidR="00C15F05" w:rsidRDefault="00C15F05" w:rsidP="00C15F05">
            <w:pPr>
              <w:numPr>
                <w:ilvl w:val="0"/>
                <w:numId w:val="1"/>
              </w:numPr>
            </w:pPr>
            <w:r>
              <w:t>De actor speelt de oefen mode.</w:t>
            </w:r>
          </w:p>
        </w:tc>
      </w:tr>
      <w:tr w:rsidR="00C15F05" w14:paraId="1208D0C5" w14:textId="77777777" w:rsidTr="00BE2853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DF1AEE5" w14:textId="77777777" w:rsidR="00C15F05" w:rsidRDefault="00C15F05" w:rsidP="00BE28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Uitzonderingen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</w:tcPr>
          <w:p w14:paraId="6BCF7D5A" w14:textId="77777777" w:rsidR="00C15F05" w:rsidRDefault="00C15F05" w:rsidP="00BE2853"/>
        </w:tc>
      </w:tr>
      <w:tr w:rsidR="00C15F05" w14:paraId="34BD79CE" w14:textId="77777777" w:rsidTr="00BE2853">
        <w:trPr>
          <w:trHeight w:val="567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73DDEC5" w14:textId="77777777" w:rsidR="00C15F05" w:rsidRDefault="00C15F05" w:rsidP="00BE28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Post conditie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2" w:type="dxa"/>
              <w:bottom w:w="0" w:type="dxa"/>
              <w:right w:w="108" w:type="dxa"/>
            </w:tcMar>
            <w:vAlign w:val="center"/>
            <w:hideMark/>
          </w:tcPr>
          <w:p w14:paraId="1B98172A" w14:textId="77777777" w:rsidR="00C15F05" w:rsidRDefault="00C15F05" w:rsidP="00BE2853">
            <w:r>
              <w:t>De actor speelt nu de oefen mode.</w:t>
            </w:r>
          </w:p>
        </w:tc>
      </w:tr>
    </w:tbl>
    <w:p w14:paraId="63F69B9E" w14:textId="77777777" w:rsidR="00C15F05" w:rsidRDefault="00C15F05" w:rsidP="00C15F0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6BCD6B1" w14:textId="77777777" w:rsidR="00C15F05" w:rsidRDefault="00C15F05" w:rsidP="00C15F05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br w:type="page"/>
      </w:r>
    </w:p>
    <w:p w14:paraId="1584F30F" w14:textId="77777777" w:rsidR="00C15F05" w:rsidRDefault="00C15F05" w:rsidP="00C15F05">
      <w:pPr>
        <w:pStyle w:val="Kop2"/>
      </w:pPr>
      <w:bookmarkStart w:id="11" w:name="_Toc51831615"/>
      <w:bookmarkStart w:id="12" w:name="_Toc52438885"/>
      <w:r>
        <w:lastRenderedPageBreak/>
        <w:t>Navigatie Diagram</w:t>
      </w:r>
      <w:bookmarkEnd w:id="11"/>
      <w:bookmarkEnd w:id="12"/>
    </w:p>
    <w:p w14:paraId="286D471D" w14:textId="146CA261" w:rsidR="00C15F05" w:rsidRPr="0015202A" w:rsidRDefault="00973A91" w:rsidP="00C15F05">
      <w:r>
        <w:rPr>
          <w:noProof/>
        </w:rPr>
        <w:drawing>
          <wp:inline distT="0" distB="0" distL="0" distR="0" wp14:anchorId="269E125F" wp14:editId="22176729">
            <wp:extent cx="6118860" cy="2564765"/>
            <wp:effectExtent l="0" t="0" r="0" b="6985"/>
            <wp:docPr id="6" name="Afbeelding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fbeelding 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F403" w14:textId="77777777" w:rsidR="00C15F05" w:rsidRDefault="00C15F05" w:rsidP="00C15F05">
      <w:pPr>
        <w:pStyle w:val="Kop2"/>
      </w:pPr>
      <w:bookmarkStart w:id="13" w:name="_Toc51831616"/>
      <w:bookmarkStart w:id="14" w:name="_Toc52438886"/>
      <w:r>
        <w:t>Lijst van schermen</w:t>
      </w:r>
      <w:bookmarkEnd w:id="13"/>
      <w:bookmarkEnd w:id="14"/>
    </w:p>
    <w:tbl>
      <w:tblPr>
        <w:tblW w:w="4319" w:type="pct"/>
        <w:jc w:val="center"/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2434"/>
        <w:gridCol w:w="1447"/>
        <w:gridCol w:w="2814"/>
        <w:gridCol w:w="1620"/>
      </w:tblGrid>
      <w:tr w:rsidR="00C15F05" w:rsidRPr="00784481" w14:paraId="2E645802" w14:textId="77777777" w:rsidTr="00BE2853">
        <w:trPr>
          <w:trHeight w:val="542"/>
          <w:jc w:val="center"/>
        </w:trPr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6096CDB6" w14:textId="77777777" w:rsidR="00C15F05" w:rsidRPr="00784481" w:rsidRDefault="00C15F05" w:rsidP="00BE2853">
            <w:pPr>
              <w:spacing w:line="256" w:lineRule="auto"/>
              <w:jc w:val="center"/>
              <w:rPr>
                <w:szCs w:val="24"/>
              </w:rPr>
            </w:pPr>
            <w:r w:rsidRPr="00784481">
              <w:rPr>
                <w:b/>
                <w:szCs w:val="24"/>
              </w:rPr>
              <w:t>Naam Pagina</w:t>
            </w:r>
          </w:p>
        </w:tc>
        <w:tc>
          <w:tcPr>
            <w:tcW w:w="8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145EA8EC" w14:textId="77777777" w:rsidR="00C15F05" w:rsidRPr="00784481" w:rsidRDefault="00C15F05" w:rsidP="00BE2853">
            <w:pPr>
              <w:spacing w:line="256" w:lineRule="auto"/>
              <w:ind w:left="2"/>
              <w:jc w:val="center"/>
              <w:rPr>
                <w:szCs w:val="24"/>
              </w:rPr>
            </w:pPr>
            <w:r w:rsidRPr="00784481">
              <w:rPr>
                <w:b/>
                <w:szCs w:val="24"/>
              </w:rPr>
              <w:t>Formulier</w:t>
            </w:r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831C23" w14:textId="77777777" w:rsidR="00C15F05" w:rsidRPr="00784481" w:rsidRDefault="00C15F05" w:rsidP="00BE2853">
            <w:pPr>
              <w:spacing w:line="256" w:lineRule="auto"/>
              <w:ind w:left="2"/>
              <w:jc w:val="center"/>
              <w:rPr>
                <w:szCs w:val="24"/>
              </w:rPr>
            </w:pPr>
            <w:r w:rsidRPr="00784481">
              <w:rPr>
                <w:b/>
                <w:szCs w:val="24"/>
              </w:rPr>
              <w:t>Functie</w:t>
            </w:r>
          </w:p>
        </w:tc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56DB193F" w14:textId="77777777" w:rsidR="00C15F05" w:rsidRPr="00784481" w:rsidRDefault="00C15F05" w:rsidP="00BE2853">
            <w:pPr>
              <w:spacing w:line="256" w:lineRule="auto"/>
              <w:ind w:left="2"/>
              <w:jc w:val="center"/>
              <w:rPr>
                <w:szCs w:val="24"/>
              </w:rPr>
            </w:pPr>
            <w:r w:rsidRPr="00784481">
              <w:rPr>
                <w:b/>
                <w:szCs w:val="24"/>
              </w:rPr>
              <w:t>Afwijkend Ontwerp</w:t>
            </w:r>
          </w:p>
        </w:tc>
      </w:tr>
      <w:tr w:rsidR="00C15F05" w:rsidRPr="00784481" w14:paraId="2FDC40D6" w14:textId="77777777" w:rsidTr="00BE2853">
        <w:trPr>
          <w:trHeight w:val="809"/>
          <w:jc w:val="center"/>
        </w:trPr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A912190" w14:textId="77777777" w:rsidR="00C15F05" w:rsidRPr="00784481" w:rsidRDefault="00C15F05" w:rsidP="00BE2853">
            <w:pPr>
              <w:spacing w:line="256" w:lineRule="auto"/>
              <w:ind w:right="206"/>
              <w:rPr>
                <w:szCs w:val="24"/>
              </w:rPr>
            </w:pPr>
            <w:r>
              <w:rPr>
                <w:szCs w:val="24"/>
              </w:rPr>
              <w:t>Home</w:t>
            </w:r>
          </w:p>
        </w:tc>
        <w:tc>
          <w:tcPr>
            <w:tcW w:w="8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CC16D2E" w14:textId="77777777" w:rsidR="00C15F05" w:rsidRPr="00784481" w:rsidRDefault="00C15F05" w:rsidP="00BE2853">
            <w:pPr>
              <w:spacing w:line="256" w:lineRule="auto"/>
              <w:ind w:left="2"/>
              <w:jc w:val="center"/>
              <w:rPr>
                <w:szCs w:val="24"/>
              </w:rPr>
            </w:pPr>
            <w:r w:rsidRPr="00784481">
              <w:rPr>
                <w:szCs w:val="24"/>
              </w:rPr>
              <w:t>Nee</w:t>
            </w:r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862558" w14:textId="27CAEF10" w:rsidR="00C15F05" w:rsidRPr="00784481" w:rsidRDefault="00C15F05" w:rsidP="00BE2853">
            <w:pPr>
              <w:spacing w:line="256" w:lineRule="auto"/>
              <w:ind w:left="2"/>
              <w:rPr>
                <w:szCs w:val="24"/>
              </w:rPr>
            </w:pPr>
            <w:r>
              <w:t>Belangstelling opwekken.</w:t>
            </w:r>
          </w:p>
        </w:tc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C53A48A" w14:textId="77777777" w:rsidR="00C15F05" w:rsidRPr="00784481" w:rsidRDefault="00C15F05" w:rsidP="00BE2853">
            <w:pPr>
              <w:spacing w:line="256" w:lineRule="auto"/>
              <w:ind w:left="2"/>
              <w:jc w:val="center"/>
              <w:rPr>
                <w:szCs w:val="24"/>
              </w:rPr>
            </w:pPr>
            <w:r w:rsidRPr="00784481">
              <w:rPr>
                <w:szCs w:val="24"/>
              </w:rPr>
              <w:t>Nee</w:t>
            </w:r>
          </w:p>
        </w:tc>
      </w:tr>
      <w:tr w:rsidR="00C15F05" w:rsidRPr="00784481" w14:paraId="4DA2CC07" w14:textId="77777777" w:rsidTr="00BE2853">
        <w:trPr>
          <w:trHeight w:val="809"/>
          <w:jc w:val="center"/>
        </w:trPr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BA1BDC7" w14:textId="0420453C" w:rsidR="00C15F05" w:rsidRDefault="00C15F05" w:rsidP="00BE2853">
            <w:pPr>
              <w:spacing w:line="256" w:lineRule="auto"/>
              <w:ind w:right="206"/>
              <w:rPr>
                <w:szCs w:val="24"/>
              </w:rPr>
            </w:pPr>
            <w:r>
              <w:rPr>
                <w:szCs w:val="24"/>
              </w:rPr>
              <w:t>Menu</w:t>
            </w:r>
          </w:p>
        </w:tc>
        <w:tc>
          <w:tcPr>
            <w:tcW w:w="8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FA6F49" w14:textId="29F0AA4C" w:rsidR="00C15F05" w:rsidRPr="00784481" w:rsidRDefault="00C15F05" w:rsidP="00BE2853">
            <w:pPr>
              <w:spacing w:line="256" w:lineRule="auto"/>
              <w:ind w:left="2"/>
              <w:jc w:val="center"/>
              <w:rPr>
                <w:szCs w:val="24"/>
              </w:rPr>
            </w:pPr>
            <w:r>
              <w:rPr>
                <w:szCs w:val="24"/>
              </w:rPr>
              <w:t>Nee</w:t>
            </w:r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8BFDE3" w14:textId="440B8F61" w:rsidR="00C15F05" w:rsidRDefault="00C15F05" w:rsidP="00BE2853">
            <w:pPr>
              <w:spacing w:line="256" w:lineRule="auto"/>
              <w:ind w:left="2"/>
            </w:pPr>
            <w:r>
              <w:t>Navigeren</w:t>
            </w:r>
          </w:p>
        </w:tc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97DA6A" w14:textId="0A8979D5" w:rsidR="00C15F05" w:rsidRPr="00784481" w:rsidRDefault="00C15F05" w:rsidP="00BE2853">
            <w:pPr>
              <w:spacing w:line="256" w:lineRule="auto"/>
              <w:ind w:left="2"/>
              <w:jc w:val="center"/>
              <w:rPr>
                <w:szCs w:val="24"/>
              </w:rPr>
            </w:pPr>
            <w:r>
              <w:rPr>
                <w:szCs w:val="24"/>
              </w:rPr>
              <w:t>Nee</w:t>
            </w:r>
          </w:p>
        </w:tc>
      </w:tr>
      <w:tr w:rsidR="00C15F05" w:rsidRPr="00784481" w14:paraId="381423DD" w14:textId="77777777" w:rsidTr="00BE2853">
        <w:trPr>
          <w:trHeight w:val="809"/>
          <w:jc w:val="center"/>
        </w:trPr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FB03194" w14:textId="77777777" w:rsidR="00C15F05" w:rsidRPr="00784481" w:rsidRDefault="00C15F05" w:rsidP="00BE2853">
            <w:pPr>
              <w:spacing w:line="256" w:lineRule="auto"/>
              <w:ind w:right="206"/>
              <w:rPr>
                <w:szCs w:val="24"/>
              </w:rPr>
            </w:pPr>
            <w:proofErr w:type="spellStart"/>
            <w:r>
              <w:rPr>
                <w:szCs w:val="24"/>
              </w:rPr>
              <w:t>Splash</w:t>
            </w:r>
            <w:proofErr w:type="spellEnd"/>
            <w:r>
              <w:rPr>
                <w:szCs w:val="24"/>
              </w:rPr>
              <w:t xml:space="preserve"> Screen</w:t>
            </w:r>
          </w:p>
        </w:tc>
        <w:tc>
          <w:tcPr>
            <w:tcW w:w="8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6ABA75" w14:textId="77777777" w:rsidR="00C15F05" w:rsidRPr="00784481" w:rsidRDefault="00C15F05" w:rsidP="00BE2853">
            <w:pPr>
              <w:spacing w:line="256" w:lineRule="auto"/>
              <w:ind w:left="2"/>
              <w:jc w:val="center"/>
              <w:rPr>
                <w:szCs w:val="24"/>
              </w:rPr>
            </w:pPr>
            <w:r>
              <w:rPr>
                <w:szCs w:val="24"/>
              </w:rPr>
              <w:t>Nee</w:t>
            </w:r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7FDD1E" w14:textId="77777777" w:rsidR="00C15F05" w:rsidRPr="00784481" w:rsidRDefault="00C15F05" w:rsidP="00BE2853">
            <w:pPr>
              <w:spacing w:line="256" w:lineRule="auto"/>
              <w:ind w:left="2"/>
              <w:rPr>
                <w:szCs w:val="24"/>
              </w:rPr>
            </w:pPr>
            <w:r>
              <w:rPr>
                <w:szCs w:val="24"/>
              </w:rPr>
              <w:t>Laad scherm</w:t>
            </w:r>
          </w:p>
        </w:tc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528DBB" w14:textId="6FEAC95E" w:rsidR="00C15F05" w:rsidRPr="00784481" w:rsidRDefault="00C15F05" w:rsidP="00BE2853">
            <w:pPr>
              <w:spacing w:line="256" w:lineRule="auto"/>
              <w:ind w:left="2"/>
              <w:jc w:val="center"/>
              <w:rPr>
                <w:szCs w:val="24"/>
              </w:rPr>
            </w:pPr>
            <w:r>
              <w:rPr>
                <w:szCs w:val="24"/>
              </w:rPr>
              <w:t>Nee</w:t>
            </w:r>
          </w:p>
        </w:tc>
      </w:tr>
      <w:tr w:rsidR="00C15F05" w:rsidRPr="00784481" w14:paraId="7021645A" w14:textId="77777777" w:rsidTr="00BE2853">
        <w:trPr>
          <w:trHeight w:val="809"/>
          <w:jc w:val="center"/>
        </w:trPr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7B0A275" w14:textId="77777777" w:rsidR="00C15F05" w:rsidRPr="00784481" w:rsidRDefault="00C15F05" w:rsidP="00BE2853">
            <w:pPr>
              <w:spacing w:line="256" w:lineRule="auto"/>
              <w:ind w:right="206"/>
              <w:rPr>
                <w:szCs w:val="24"/>
              </w:rPr>
            </w:pPr>
            <w:r>
              <w:rPr>
                <w:szCs w:val="24"/>
              </w:rPr>
              <w:t>Oefenen</w:t>
            </w:r>
          </w:p>
        </w:tc>
        <w:tc>
          <w:tcPr>
            <w:tcW w:w="8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556627" w14:textId="49D18857" w:rsidR="00C15F05" w:rsidRPr="00784481" w:rsidRDefault="00C15F05" w:rsidP="00BE2853">
            <w:pPr>
              <w:spacing w:line="256" w:lineRule="auto"/>
              <w:ind w:left="2"/>
              <w:jc w:val="center"/>
              <w:rPr>
                <w:szCs w:val="24"/>
              </w:rPr>
            </w:pPr>
            <w:r>
              <w:rPr>
                <w:szCs w:val="24"/>
              </w:rPr>
              <w:t>Ja</w:t>
            </w:r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3CC58D" w14:textId="77777777" w:rsidR="00C15F05" w:rsidRPr="00B7619A" w:rsidRDefault="00C15F05" w:rsidP="00BE2853">
            <w:pPr>
              <w:spacing w:line="256" w:lineRule="auto"/>
              <w:rPr>
                <w:szCs w:val="24"/>
              </w:rPr>
            </w:pPr>
            <w:r>
              <w:rPr>
                <w:szCs w:val="24"/>
                <w:vertAlign w:val="subscript"/>
              </w:rPr>
              <w:softHyphen/>
            </w:r>
            <w:r>
              <w:rPr>
                <w:szCs w:val="24"/>
                <w:vertAlign w:val="subscript"/>
              </w:rPr>
              <w:softHyphen/>
            </w:r>
            <w:r>
              <w:rPr>
                <w:szCs w:val="24"/>
              </w:rPr>
              <w:t>Oefeningen geven.</w:t>
            </w:r>
          </w:p>
        </w:tc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7394D4" w14:textId="21C1EDC2" w:rsidR="00C15F05" w:rsidRPr="00784481" w:rsidRDefault="00C15F05" w:rsidP="00BE2853">
            <w:pPr>
              <w:spacing w:line="256" w:lineRule="auto"/>
              <w:ind w:left="2"/>
              <w:jc w:val="center"/>
              <w:rPr>
                <w:szCs w:val="24"/>
              </w:rPr>
            </w:pPr>
            <w:r>
              <w:rPr>
                <w:szCs w:val="24"/>
              </w:rPr>
              <w:t>Nee</w:t>
            </w:r>
          </w:p>
        </w:tc>
      </w:tr>
      <w:tr w:rsidR="00C15F05" w:rsidRPr="00784481" w14:paraId="2B4D2849" w14:textId="77777777" w:rsidTr="00BE2853">
        <w:trPr>
          <w:trHeight w:val="809"/>
          <w:jc w:val="center"/>
        </w:trPr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C13BAA5" w14:textId="77777777" w:rsidR="00C15F05" w:rsidRPr="00784481" w:rsidRDefault="00C15F05" w:rsidP="00BE2853">
            <w:pPr>
              <w:spacing w:line="256" w:lineRule="auto"/>
              <w:ind w:right="206"/>
              <w:rPr>
                <w:szCs w:val="24"/>
              </w:rPr>
            </w:pPr>
            <w:r>
              <w:rPr>
                <w:szCs w:val="24"/>
              </w:rPr>
              <w:t>Speel</w:t>
            </w:r>
          </w:p>
        </w:tc>
        <w:tc>
          <w:tcPr>
            <w:tcW w:w="8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EC1FCA" w14:textId="3E05C72A" w:rsidR="00C15F05" w:rsidRPr="00784481" w:rsidRDefault="00C15F05" w:rsidP="00BE2853">
            <w:pPr>
              <w:spacing w:line="256" w:lineRule="auto"/>
              <w:ind w:left="2"/>
              <w:jc w:val="center"/>
              <w:rPr>
                <w:szCs w:val="24"/>
              </w:rPr>
            </w:pPr>
            <w:r>
              <w:rPr>
                <w:szCs w:val="24"/>
              </w:rPr>
              <w:t>Ja</w:t>
            </w:r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8C45AD" w14:textId="77777777" w:rsidR="00C15F05" w:rsidRPr="00784481" w:rsidRDefault="00C15F05" w:rsidP="00BE2853">
            <w:pPr>
              <w:spacing w:line="256" w:lineRule="auto"/>
              <w:ind w:left="2"/>
              <w:rPr>
                <w:szCs w:val="24"/>
              </w:rPr>
            </w:pPr>
            <w:r>
              <w:rPr>
                <w:szCs w:val="24"/>
              </w:rPr>
              <w:t>De quiz geven.</w:t>
            </w:r>
          </w:p>
        </w:tc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59C7A7" w14:textId="4642AF1C" w:rsidR="00C15F05" w:rsidRPr="00784481" w:rsidRDefault="00C15F05" w:rsidP="00BE2853">
            <w:pPr>
              <w:spacing w:line="256" w:lineRule="auto"/>
              <w:ind w:left="2"/>
              <w:jc w:val="center"/>
              <w:rPr>
                <w:szCs w:val="24"/>
              </w:rPr>
            </w:pPr>
            <w:r>
              <w:rPr>
                <w:szCs w:val="24"/>
              </w:rPr>
              <w:t>Nee</w:t>
            </w:r>
          </w:p>
        </w:tc>
      </w:tr>
      <w:tr w:rsidR="00C15F05" w:rsidRPr="00784481" w14:paraId="0AEF7762" w14:textId="77777777" w:rsidTr="00BE2853">
        <w:trPr>
          <w:trHeight w:val="809"/>
          <w:jc w:val="center"/>
        </w:trPr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A0F5176" w14:textId="77777777" w:rsidR="00C15F05" w:rsidRPr="00784481" w:rsidRDefault="00C15F05" w:rsidP="00BE2853">
            <w:pPr>
              <w:spacing w:line="256" w:lineRule="auto"/>
              <w:ind w:right="206"/>
              <w:rPr>
                <w:szCs w:val="24"/>
              </w:rPr>
            </w:pPr>
            <w:r>
              <w:rPr>
                <w:szCs w:val="24"/>
              </w:rPr>
              <w:t>Scores</w:t>
            </w:r>
          </w:p>
        </w:tc>
        <w:tc>
          <w:tcPr>
            <w:tcW w:w="8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B4E6A5" w14:textId="77777777" w:rsidR="00C15F05" w:rsidRPr="00784481" w:rsidRDefault="00C15F05" w:rsidP="00BE2853">
            <w:pPr>
              <w:spacing w:line="256" w:lineRule="auto"/>
              <w:ind w:left="2"/>
              <w:jc w:val="center"/>
              <w:rPr>
                <w:szCs w:val="24"/>
              </w:rPr>
            </w:pPr>
            <w:r>
              <w:rPr>
                <w:szCs w:val="24"/>
              </w:rPr>
              <w:t>Nee</w:t>
            </w:r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012C6B" w14:textId="77777777" w:rsidR="00C15F05" w:rsidRPr="00784481" w:rsidRDefault="00C15F05" w:rsidP="00BE2853">
            <w:pPr>
              <w:spacing w:line="256" w:lineRule="auto"/>
              <w:ind w:left="2"/>
              <w:rPr>
                <w:szCs w:val="24"/>
              </w:rPr>
            </w:pPr>
            <w:r>
              <w:rPr>
                <w:szCs w:val="24"/>
              </w:rPr>
              <w:t>Oude scores laten zien.</w:t>
            </w:r>
          </w:p>
        </w:tc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11F4F7" w14:textId="0D271F74" w:rsidR="00C15F05" w:rsidRPr="00784481" w:rsidRDefault="00C15F05" w:rsidP="00BE2853">
            <w:pPr>
              <w:spacing w:line="256" w:lineRule="auto"/>
              <w:ind w:left="2"/>
              <w:jc w:val="center"/>
              <w:rPr>
                <w:szCs w:val="24"/>
              </w:rPr>
            </w:pPr>
            <w:r>
              <w:rPr>
                <w:szCs w:val="24"/>
              </w:rPr>
              <w:t>Nee</w:t>
            </w:r>
          </w:p>
        </w:tc>
      </w:tr>
      <w:tr w:rsidR="00C15F05" w:rsidRPr="00784481" w14:paraId="0D2695E5" w14:textId="77777777" w:rsidTr="00BE2853">
        <w:trPr>
          <w:trHeight w:val="809"/>
          <w:jc w:val="center"/>
        </w:trPr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FC3A14D" w14:textId="77777777" w:rsidR="00C15F05" w:rsidRPr="00784481" w:rsidRDefault="00C15F05" w:rsidP="00BE2853">
            <w:pPr>
              <w:spacing w:line="256" w:lineRule="auto"/>
              <w:ind w:right="206"/>
              <w:rPr>
                <w:szCs w:val="24"/>
              </w:rPr>
            </w:pPr>
            <w:r>
              <w:rPr>
                <w:szCs w:val="24"/>
              </w:rPr>
              <w:t>Over</w:t>
            </w:r>
          </w:p>
        </w:tc>
        <w:tc>
          <w:tcPr>
            <w:tcW w:w="8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0FD161" w14:textId="77777777" w:rsidR="00C15F05" w:rsidRPr="00784481" w:rsidRDefault="00C15F05" w:rsidP="00BE2853">
            <w:pPr>
              <w:spacing w:line="256" w:lineRule="auto"/>
              <w:ind w:left="2"/>
              <w:jc w:val="center"/>
              <w:rPr>
                <w:szCs w:val="24"/>
              </w:rPr>
            </w:pPr>
            <w:r w:rsidRPr="00784481">
              <w:rPr>
                <w:szCs w:val="24"/>
              </w:rPr>
              <w:t>Nee</w:t>
            </w:r>
          </w:p>
        </w:tc>
        <w:tc>
          <w:tcPr>
            <w:tcW w:w="1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E037E1" w14:textId="213EEE05" w:rsidR="00C15F05" w:rsidRPr="00784481" w:rsidRDefault="00C15F05" w:rsidP="00BE2853">
            <w:pPr>
              <w:spacing w:line="256" w:lineRule="auto"/>
              <w:ind w:left="2"/>
              <w:rPr>
                <w:szCs w:val="24"/>
              </w:rPr>
            </w:pPr>
            <w:r w:rsidRPr="00C15F05">
              <w:t>Informatie over de app inzien</w:t>
            </w:r>
          </w:p>
        </w:tc>
        <w:tc>
          <w:tcPr>
            <w:tcW w:w="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CC6AB7" w14:textId="7776F726" w:rsidR="00C15F05" w:rsidRPr="00784481" w:rsidRDefault="00C15F05" w:rsidP="00BE2853">
            <w:pPr>
              <w:spacing w:line="256" w:lineRule="auto"/>
              <w:ind w:left="2"/>
              <w:jc w:val="center"/>
              <w:rPr>
                <w:szCs w:val="24"/>
              </w:rPr>
            </w:pPr>
            <w:r>
              <w:rPr>
                <w:szCs w:val="24"/>
              </w:rPr>
              <w:t>Nee</w:t>
            </w:r>
          </w:p>
        </w:tc>
      </w:tr>
    </w:tbl>
    <w:p w14:paraId="733DFED6" w14:textId="7EB6653B" w:rsidR="00C15F05" w:rsidRPr="00934787" w:rsidRDefault="00C15F05" w:rsidP="00C15F05">
      <w:pPr>
        <w:spacing w:after="160" w:line="259" w:lineRule="auto"/>
      </w:pPr>
      <w:r>
        <w:br w:type="page"/>
      </w:r>
    </w:p>
    <w:p w14:paraId="6E0143EF" w14:textId="2458042D" w:rsidR="00851B94" w:rsidRDefault="00C15F05" w:rsidP="00C15F05">
      <w:pPr>
        <w:pStyle w:val="Kop2"/>
      </w:pPr>
      <w:bookmarkStart w:id="15" w:name="_Toc51831617"/>
      <w:bookmarkStart w:id="16" w:name="_Toc52438887"/>
      <w:r>
        <w:lastRenderedPageBreak/>
        <w:t>Schermontwerp</w:t>
      </w:r>
      <w:bookmarkEnd w:id="15"/>
      <w:bookmarkEnd w:id="16"/>
    </w:p>
    <w:p w14:paraId="5FA4E8E5" w14:textId="54877C05" w:rsidR="00C15F05" w:rsidRDefault="00C15F05" w:rsidP="00C15F05"/>
    <w:p w14:paraId="6CADBC0E" w14:textId="48AA2FF8" w:rsidR="00C15F05" w:rsidRDefault="00C15F05" w:rsidP="00C15F05">
      <w:pPr>
        <w:pStyle w:val="Kop3"/>
      </w:pPr>
      <w:bookmarkStart w:id="17" w:name="_Toc52438888"/>
      <w:proofErr w:type="spellStart"/>
      <w:r>
        <w:t>Splash</w:t>
      </w:r>
      <w:proofErr w:type="spellEnd"/>
      <w:r>
        <w:t xml:space="preserve"> Screen</w:t>
      </w:r>
      <w:bookmarkEnd w:id="17"/>
    </w:p>
    <w:p w14:paraId="43FF1223" w14:textId="77777777" w:rsidR="00C15F05" w:rsidRPr="00C15F05" w:rsidRDefault="00C15F05" w:rsidP="00C15F05">
      <w:pPr>
        <w:jc w:val="center"/>
        <w:rPr>
          <w:lang w:val="en-US"/>
        </w:rPr>
      </w:pPr>
    </w:p>
    <w:p w14:paraId="141583D3" w14:textId="1FF4B695" w:rsidR="00C15F05" w:rsidRDefault="00C15F05" w:rsidP="00C15F05">
      <w:pPr>
        <w:jc w:val="center"/>
      </w:pPr>
      <w:r>
        <w:rPr>
          <w:noProof/>
        </w:rPr>
        <w:drawing>
          <wp:inline distT="0" distB="0" distL="0" distR="0" wp14:anchorId="3D61967A" wp14:editId="28FB30D8">
            <wp:extent cx="3291840" cy="5285740"/>
            <wp:effectExtent l="0" t="0" r="3810" b="0"/>
            <wp:docPr id="17" name="Afbeelding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28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0D2B27" w14:textId="2B0EF094" w:rsidR="00C15F05" w:rsidRDefault="00C15F05" w:rsidP="00C15F05">
      <w:pPr>
        <w:jc w:val="center"/>
      </w:pPr>
    </w:p>
    <w:p w14:paraId="5551A6D6" w14:textId="77777777" w:rsidR="00C15F05" w:rsidRDefault="00C15F05" w:rsidP="00C15F05">
      <w:pPr>
        <w:spacing w:after="160" w:line="259" w:lineRule="auto"/>
        <w:jc w:val="center"/>
      </w:pPr>
      <w:r>
        <w:br w:type="page"/>
      </w:r>
    </w:p>
    <w:p w14:paraId="77302FCF" w14:textId="2B67A8C6" w:rsidR="00C15F05" w:rsidRDefault="00C15F05" w:rsidP="00C15F05">
      <w:pPr>
        <w:pStyle w:val="Kop3"/>
      </w:pPr>
      <w:bookmarkStart w:id="18" w:name="_Toc52438889"/>
      <w:r>
        <w:lastRenderedPageBreak/>
        <w:t>Home</w:t>
      </w:r>
      <w:bookmarkEnd w:id="18"/>
    </w:p>
    <w:p w14:paraId="42C28886" w14:textId="77777777" w:rsidR="00C15F05" w:rsidRDefault="00C15F05" w:rsidP="00C15F05">
      <w:pPr>
        <w:jc w:val="center"/>
      </w:pPr>
    </w:p>
    <w:p w14:paraId="7111050E" w14:textId="387A3B75" w:rsidR="00C15F05" w:rsidRDefault="00C15F05" w:rsidP="00C15F05">
      <w:pPr>
        <w:jc w:val="center"/>
      </w:pPr>
      <w:r>
        <w:rPr>
          <w:noProof/>
        </w:rPr>
        <w:drawing>
          <wp:inline distT="0" distB="0" distL="0" distR="0" wp14:anchorId="109666AC" wp14:editId="43A12B6B">
            <wp:extent cx="3304540" cy="5316220"/>
            <wp:effectExtent l="0" t="0" r="0" b="0"/>
            <wp:docPr id="19" name="Afbeelding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540" cy="5316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47B791" w14:textId="29FB7BA9" w:rsidR="00C15F05" w:rsidRDefault="00C15F05" w:rsidP="00C15F05">
      <w:pPr>
        <w:spacing w:after="160" w:line="259" w:lineRule="auto"/>
        <w:jc w:val="center"/>
      </w:pPr>
      <w:r>
        <w:br w:type="page"/>
      </w:r>
    </w:p>
    <w:p w14:paraId="2FC3C4DB" w14:textId="3BFC594B" w:rsidR="00C15F05" w:rsidRDefault="00C15F05" w:rsidP="00C15F05">
      <w:pPr>
        <w:pStyle w:val="Kop3"/>
      </w:pPr>
      <w:bookmarkStart w:id="19" w:name="_Toc52438890"/>
      <w:r>
        <w:lastRenderedPageBreak/>
        <w:t>Speel</w:t>
      </w:r>
      <w:bookmarkEnd w:id="19"/>
    </w:p>
    <w:p w14:paraId="5AFA5934" w14:textId="77777777" w:rsidR="00C15F05" w:rsidRDefault="00C15F05" w:rsidP="00C15F05">
      <w:pPr>
        <w:jc w:val="center"/>
      </w:pPr>
    </w:p>
    <w:p w14:paraId="74DD0251" w14:textId="0C5F0F0E" w:rsidR="00C15F05" w:rsidRDefault="00C15F05" w:rsidP="00C15F05">
      <w:pPr>
        <w:jc w:val="center"/>
      </w:pPr>
      <w:r>
        <w:rPr>
          <w:noProof/>
        </w:rPr>
        <w:drawing>
          <wp:inline distT="0" distB="0" distL="0" distR="0" wp14:anchorId="7C082631" wp14:editId="565DB73E">
            <wp:extent cx="3279775" cy="5297805"/>
            <wp:effectExtent l="0" t="0" r="0" b="0"/>
            <wp:docPr id="20" name="Afbeelding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775" cy="5297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D1537E" w14:textId="77777777" w:rsidR="00C15F05" w:rsidRDefault="00C15F05" w:rsidP="00C15F05">
      <w:pPr>
        <w:spacing w:after="160" w:line="259" w:lineRule="auto"/>
        <w:jc w:val="center"/>
      </w:pPr>
      <w:r>
        <w:br w:type="page"/>
      </w:r>
    </w:p>
    <w:p w14:paraId="348278BF" w14:textId="513CFA41" w:rsidR="00C15F05" w:rsidRDefault="00C15F05" w:rsidP="00C15F05">
      <w:pPr>
        <w:pStyle w:val="Kop3"/>
      </w:pPr>
      <w:bookmarkStart w:id="20" w:name="_Toc52438891"/>
      <w:r>
        <w:lastRenderedPageBreak/>
        <w:t>Oefen</w:t>
      </w:r>
      <w:bookmarkEnd w:id="20"/>
    </w:p>
    <w:p w14:paraId="2B596BB4" w14:textId="77777777" w:rsidR="00C15F05" w:rsidRDefault="00C15F05" w:rsidP="00C15F05">
      <w:pPr>
        <w:jc w:val="center"/>
      </w:pPr>
    </w:p>
    <w:p w14:paraId="45E571B6" w14:textId="675C02DE" w:rsidR="00C15F05" w:rsidRDefault="00C15F05" w:rsidP="00C15F05">
      <w:pPr>
        <w:jc w:val="center"/>
      </w:pPr>
      <w:r>
        <w:rPr>
          <w:noProof/>
        </w:rPr>
        <w:drawing>
          <wp:inline distT="0" distB="0" distL="0" distR="0" wp14:anchorId="2F971607" wp14:editId="2E8BEE44">
            <wp:extent cx="3255645" cy="5255260"/>
            <wp:effectExtent l="0" t="0" r="1905" b="2540"/>
            <wp:docPr id="21" name="Afbeelding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645" cy="525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E6DFE8" w14:textId="77777777" w:rsidR="00C15F05" w:rsidRDefault="00C15F05" w:rsidP="00C15F05">
      <w:pPr>
        <w:spacing w:after="160" w:line="259" w:lineRule="auto"/>
        <w:jc w:val="center"/>
      </w:pPr>
      <w:r>
        <w:br w:type="page"/>
      </w:r>
    </w:p>
    <w:p w14:paraId="446810DF" w14:textId="46DC50F3" w:rsidR="00C15F05" w:rsidRDefault="00C15F05" w:rsidP="00C15F05">
      <w:pPr>
        <w:pStyle w:val="Kop3"/>
      </w:pPr>
      <w:bookmarkStart w:id="21" w:name="_Toc52438892"/>
      <w:r>
        <w:lastRenderedPageBreak/>
        <w:t>Scores</w:t>
      </w:r>
      <w:bookmarkEnd w:id="21"/>
    </w:p>
    <w:p w14:paraId="0D1A4F79" w14:textId="77777777" w:rsidR="00C15F05" w:rsidRDefault="00C15F05" w:rsidP="00C15F05">
      <w:pPr>
        <w:jc w:val="center"/>
      </w:pPr>
    </w:p>
    <w:p w14:paraId="36518BB4" w14:textId="332DEF52" w:rsidR="00C15F05" w:rsidRDefault="00C15F05" w:rsidP="00C15F05">
      <w:pPr>
        <w:jc w:val="center"/>
      </w:pPr>
      <w:r>
        <w:rPr>
          <w:noProof/>
        </w:rPr>
        <w:drawing>
          <wp:inline distT="0" distB="0" distL="0" distR="0" wp14:anchorId="03578323" wp14:editId="7B11288C">
            <wp:extent cx="3286125" cy="5267325"/>
            <wp:effectExtent l="0" t="0" r="9525" b="9525"/>
            <wp:docPr id="22" name="Afbeelding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526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42DE6E" w14:textId="77777777" w:rsidR="00C15F05" w:rsidRDefault="00C15F05" w:rsidP="00C15F05">
      <w:pPr>
        <w:spacing w:after="160" w:line="259" w:lineRule="auto"/>
        <w:jc w:val="center"/>
      </w:pPr>
      <w:r>
        <w:br w:type="page"/>
      </w:r>
    </w:p>
    <w:p w14:paraId="044055F3" w14:textId="208594EF" w:rsidR="00C15F05" w:rsidRDefault="00C15F05" w:rsidP="00C15F05">
      <w:pPr>
        <w:pStyle w:val="Kop3"/>
      </w:pPr>
      <w:bookmarkStart w:id="22" w:name="_Toc52438893"/>
      <w:r>
        <w:lastRenderedPageBreak/>
        <w:t>Over</w:t>
      </w:r>
      <w:bookmarkEnd w:id="22"/>
    </w:p>
    <w:p w14:paraId="3FAF65AC" w14:textId="77777777" w:rsidR="00C15F05" w:rsidRDefault="00C15F05" w:rsidP="00C15F05">
      <w:pPr>
        <w:jc w:val="center"/>
      </w:pPr>
    </w:p>
    <w:p w14:paraId="688A60F5" w14:textId="6C2453A7" w:rsidR="00C15F05" w:rsidRPr="00C15F05" w:rsidRDefault="00C15F05" w:rsidP="00C15F05">
      <w:pPr>
        <w:jc w:val="center"/>
      </w:pPr>
      <w:r>
        <w:rPr>
          <w:noProof/>
        </w:rPr>
        <w:drawing>
          <wp:inline distT="0" distB="0" distL="0" distR="0" wp14:anchorId="51793CF2" wp14:editId="04C3F1EA">
            <wp:extent cx="3243580" cy="5267325"/>
            <wp:effectExtent l="0" t="0" r="0" b="9525"/>
            <wp:docPr id="23" name="Afbeelding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580" cy="526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15F05" w:rsidRPr="00C15F05" w:rsidSect="00A42AC2">
      <w:type w:val="continuous"/>
      <w:pgSz w:w="11900" w:h="16838"/>
      <w:pgMar w:top="689" w:right="1124" w:bottom="175" w:left="1140" w:header="0" w:footer="0" w:gutter="0"/>
      <w:pgNumType w:fmt="numberInDash" w:chapStyle="1"/>
      <w:cols w:space="0" w:equalWidth="0">
        <w:col w:w="964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788112" w14:textId="77777777" w:rsidR="00A04FF7" w:rsidRDefault="00A04FF7" w:rsidP="00A42AC2">
      <w:r>
        <w:separator/>
      </w:r>
    </w:p>
  </w:endnote>
  <w:endnote w:type="continuationSeparator" w:id="0">
    <w:p w14:paraId="35EAF0DA" w14:textId="77777777" w:rsidR="00A04FF7" w:rsidRDefault="00A04FF7" w:rsidP="00A42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C22AE0" w14:textId="77777777" w:rsidR="00A04FF7" w:rsidRDefault="00A04FF7" w:rsidP="00A42AC2">
      <w:r>
        <w:separator/>
      </w:r>
    </w:p>
  </w:footnote>
  <w:footnote w:type="continuationSeparator" w:id="0">
    <w:p w14:paraId="6505C6B7" w14:textId="77777777" w:rsidR="00A04FF7" w:rsidRDefault="00A04FF7" w:rsidP="00A42A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A33E59"/>
    <w:multiLevelType w:val="multilevel"/>
    <w:tmpl w:val="5DA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F05"/>
    <w:rsid w:val="00006293"/>
    <w:rsid w:val="00110EBE"/>
    <w:rsid w:val="002B12C3"/>
    <w:rsid w:val="002B4A0D"/>
    <w:rsid w:val="002B6F5B"/>
    <w:rsid w:val="003F6351"/>
    <w:rsid w:val="00443917"/>
    <w:rsid w:val="00570CB6"/>
    <w:rsid w:val="00607533"/>
    <w:rsid w:val="0070793E"/>
    <w:rsid w:val="00822DD5"/>
    <w:rsid w:val="00851B94"/>
    <w:rsid w:val="0089229F"/>
    <w:rsid w:val="00973A91"/>
    <w:rsid w:val="009B1446"/>
    <w:rsid w:val="00A04FF7"/>
    <w:rsid w:val="00A42AC2"/>
    <w:rsid w:val="00C15F05"/>
    <w:rsid w:val="00D816F2"/>
    <w:rsid w:val="00D965B8"/>
    <w:rsid w:val="00E71A4E"/>
    <w:rsid w:val="00E92D35"/>
    <w:rsid w:val="00FB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A3C7FF"/>
  <w15:chartTrackingRefBased/>
  <w15:docId w15:val="{C98965B4-3F95-404E-8405-089E651F5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51B94"/>
    <w:pPr>
      <w:spacing w:after="0" w:line="240" w:lineRule="auto"/>
    </w:pPr>
    <w:rPr>
      <w:rFonts w:ascii="Arial" w:eastAsia="Calibri" w:hAnsi="Arial" w:cs="Arial"/>
      <w:sz w:val="24"/>
      <w:szCs w:val="20"/>
      <w:lang w:eastAsia="nl-N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A42AC2"/>
    <w:pPr>
      <w:keepNext/>
      <w:pBdr>
        <w:bottom w:val="single" w:sz="4" w:space="5" w:color="auto"/>
      </w:pBdr>
      <w:spacing w:before="480" w:after="300"/>
      <w:jc w:val="center"/>
      <w:outlineLvl w:val="0"/>
    </w:pPr>
    <w:rPr>
      <w:rFonts w:eastAsia="Times New Roman"/>
      <w:b/>
      <w:bCs/>
      <w:color w:val="4472C4"/>
      <w:kern w:val="32"/>
      <w:sz w:val="40"/>
      <w:szCs w:val="24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851B94"/>
    <w:pPr>
      <w:keepNext/>
      <w:tabs>
        <w:tab w:val="left" w:pos="567"/>
      </w:tabs>
      <w:spacing w:before="360" w:after="180"/>
      <w:outlineLvl w:val="1"/>
    </w:pPr>
    <w:rPr>
      <w:rFonts w:eastAsia="Arial"/>
      <w:b/>
      <w:bCs/>
      <w:i/>
      <w:iCs/>
      <w:sz w:val="28"/>
      <w:szCs w:val="28"/>
      <w:u w:val="single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851B94"/>
    <w:pPr>
      <w:keepNext/>
      <w:spacing w:before="240" w:after="60"/>
      <w:outlineLvl w:val="2"/>
    </w:pPr>
    <w:rPr>
      <w:rFonts w:eastAsia="Times New Roman" w:cs="Times New Roman"/>
      <w:b/>
      <w:bCs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42AC2"/>
    <w:rPr>
      <w:rFonts w:ascii="Arial" w:eastAsia="Times New Roman" w:hAnsi="Arial" w:cs="Arial"/>
      <w:b/>
      <w:bCs/>
      <w:color w:val="4472C4"/>
      <w:kern w:val="32"/>
      <w:sz w:val="40"/>
      <w:szCs w:val="24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851B94"/>
    <w:rPr>
      <w:rFonts w:ascii="Arial" w:eastAsia="Arial" w:hAnsi="Arial" w:cs="Arial"/>
      <w:b/>
      <w:bCs/>
      <w:i/>
      <w:iCs/>
      <w:sz w:val="28"/>
      <w:szCs w:val="28"/>
      <w:u w:val="single"/>
      <w:lang w:eastAsia="nl-NL"/>
    </w:rPr>
  </w:style>
  <w:style w:type="character" w:customStyle="1" w:styleId="Kop3Char">
    <w:name w:val="Kop 3 Char"/>
    <w:basedOn w:val="Standaardalinea-lettertype"/>
    <w:link w:val="Kop3"/>
    <w:uiPriority w:val="9"/>
    <w:rsid w:val="00851B94"/>
    <w:rPr>
      <w:rFonts w:ascii="Arial" w:eastAsia="Times New Roman" w:hAnsi="Arial" w:cs="Times New Roman"/>
      <w:b/>
      <w:bCs/>
      <w:sz w:val="24"/>
      <w:szCs w:val="26"/>
      <w:lang w:eastAsia="nl-NL"/>
    </w:rPr>
  </w:style>
  <w:style w:type="paragraph" w:styleId="Normaalweb">
    <w:name w:val="Normal (Web)"/>
    <w:basedOn w:val="Standaard"/>
    <w:uiPriority w:val="99"/>
    <w:unhideWhenUsed/>
    <w:rsid w:val="00851B9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851B94"/>
    <w:pPr>
      <w:keepLines/>
      <w:spacing w:after="0" w:line="259" w:lineRule="auto"/>
      <w:outlineLvl w:val="9"/>
    </w:pPr>
    <w:rPr>
      <w:b w:val="0"/>
      <w:bCs w:val="0"/>
      <w:color w:val="2F5496"/>
      <w:kern w:val="0"/>
    </w:rPr>
  </w:style>
  <w:style w:type="paragraph" w:styleId="Inhopg2">
    <w:name w:val="toc 2"/>
    <w:basedOn w:val="Standaard"/>
    <w:next w:val="Standaard"/>
    <w:autoRedefine/>
    <w:uiPriority w:val="39"/>
    <w:unhideWhenUsed/>
    <w:rsid w:val="00851B94"/>
    <w:pPr>
      <w:ind w:left="200"/>
    </w:pPr>
  </w:style>
  <w:style w:type="paragraph" w:styleId="Inhopg1">
    <w:name w:val="toc 1"/>
    <w:basedOn w:val="Standaard"/>
    <w:next w:val="Standaard"/>
    <w:autoRedefine/>
    <w:uiPriority w:val="39"/>
    <w:unhideWhenUsed/>
    <w:rsid w:val="00851B94"/>
  </w:style>
  <w:style w:type="character" w:styleId="Hyperlink">
    <w:name w:val="Hyperlink"/>
    <w:uiPriority w:val="99"/>
    <w:unhideWhenUsed/>
    <w:rsid w:val="00851B94"/>
    <w:rPr>
      <w:color w:val="0563C1"/>
      <w:u w:val="single"/>
    </w:rPr>
  </w:style>
  <w:style w:type="paragraph" w:styleId="Geenafstand">
    <w:name w:val="No Spacing"/>
    <w:uiPriority w:val="1"/>
    <w:rsid w:val="00851B94"/>
    <w:pPr>
      <w:spacing w:after="0" w:line="240" w:lineRule="auto"/>
    </w:pPr>
    <w:rPr>
      <w:rFonts w:ascii="Calibri" w:eastAsia="Calibri" w:hAnsi="Calibri" w:cs="Arial"/>
      <w:sz w:val="20"/>
      <w:szCs w:val="20"/>
      <w:lang w:eastAsia="nl-NL"/>
    </w:rPr>
  </w:style>
  <w:style w:type="character" w:styleId="Intensievebenadrukking">
    <w:name w:val="Intense Emphasis"/>
    <w:uiPriority w:val="21"/>
    <w:qFormat/>
    <w:rsid w:val="00851B94"/>
    <w:rPr>
      <w:i/>
      <w:iCs/>
      <w:color w:val="4472C4"/>
    </w:rPr>
  </w:style>
  <w:style w:type="paragraph" w:styleId="Inhopg3">
    <w:name w:val="toc 3"/>
    <w:basedOn w:val="Standaard"/>
    <w:next w:val="Standaard"/>
    <w:autoRedefine/>
    <w:uiPriority w:val="39"/>
    <w:unhideWhenUsed/>
    <w:rsid w:val="00851B94"/>
    <w:pPr>
      <w:ind w:left="400"/>
    </w:pPr>
  </w:style>
  <w:style w:type="table" w:styleId="Tabelraster">
    <w:name w:val="Table Grid"/>
    <w:basedOn w:val="Standaardtabel"/>
    <w:uiPriority w:val="59"/>
    <w:rsid w:val="00851B94"/>
    <w:pPr>
      <w:spacing w:after="0" w:line="240" w:lineRule="auto"/>
    </w:pPr>
    <w:rPr>
      <w:rFonts w:ascii="Calibri" w:eastAsia="Calibri" w:hAnsi="Calibri" w:cs="Arial"/>
      <w:sz w:val="20"/>
      <w:szCs w:val="20"/>
      <w:lang w:eastAsia="nl-N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Onopgelostemelding">
    <w:name w:val="Unresolved Mention"/>
    <w:uiPriority w:val="99"/>
    <w:semiHidden/>
    <w:unhideWhenUsed/>
    <w:rsid w:val="00851B94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rsid w:val="00A42AC2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A42AC2"/>
    <w:rPr>
      <w:rFonts w:ascii="Arial" w:eastAsia="Calibri" w:hAnsi="Arial" w:cs="Arial"/>
      <w:sz w:val="24"/>
      <w:szCs w:val="20"/>
      <w:lang w:eastAsia="nl-NL"/>
    </w:rPr>
  </w:style>
  <w:style w:type="paragraph" w:styleId="Voettekst">
    <w:name w:val="footer"/>
    <w:basedOn w:val="Standaard"/>
    <w:link w:val="VoettekstChar"/>
    <w:uiPriority w:val="99"/>
    <w:unhideWhenUsed/>
    <w:rsid w:val="00A42AC2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A42AC2"/>
    <w:rPr>
      <w:rFonts w:ascii="Arial" w:eastAsia="Calibri" w:hAnsi="Arial" w:cs="Arial"/>
      <w:sz w:val="24"/>
      <w:szCs w:val="20"/>
      <w:lang w:eastAsia="nl-NL"/>
    </w:rPr>
  </w:style>
  <w:style w:type="character" w:styleId="Intensieveverwijzing">
    <w:name w:val="Intense Reference"/>
    <w:basedOn w:val="Standaardalinea-lettertype"/>
    <w:uiPriority w:val="32"/>
    <w:qFormat/>
    <w:rsid w:val="00A42AC2"/>
    <w:rPr>
      <w:b/>
      <w:bCs/>
      <w:smallCaps/>
      <w:color w:val="4472C4" w:themeColor="accent1"/>
      <w:spacing w:val="5"/>
    </w:rPr>
  </w:style>
  <w:style w:type="paragraph" w:customStyle="1" w:styleId="TableContents">
    <w:name w:val="Table Contents"/>
    <w:basedOn w:val="Standaard"/>
    <w:qFormat/>
    <w:rsid w:val="00C15F05"/>
    <w:pPr>
      <w:suppressLineNumbers/>
      <w:suppressAutoHyphens/>
      <w:textAlignment w:val="baseline"/>
    </w:pPr>
    <w:rPr>
      <w:rFonts w:ascii="Liberation Serif" w:eastAsia="Noto Sans CJK SC" w:hAnsi="Liberation Serif" w:cs="Lohit Devanagari"/>
      <w:kern w:val="2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72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hyperlink" Target="https://en.wikipedia.org/wiki/Android_(operating_system)" TargetMode="Externa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spe\AppData\Local\Temp\Wordsjabloon_Groep_v1.2-1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E057D1388AD044BB1865C22155467B" ma:contentTypeVersion="0" ma:contentTypeDescription="Een nieuw document maken." ma:contentTypeScope="" ma:versionID="e9cff36d815409390d45aa16c969f11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eb74b7ad8ae59da6495b04a84b781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0203B5-C419-4212-BCFE-561656429D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8E6724-EC8B-4417-B3A2-666B7D6003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3B63AFC-209F-4947-8ACC-8D3EE9AE8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4CFA07B-ABEE-47A5-B98E-4B5C24CC80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Wordsjabloon_Groep_v1.2-1.dotx</Template>
  <TotalTime>0</TotalTime>
  <Pages>12</Pages>
  <Words>405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Ebeli</dc:creator>
  <cp:keywords/>
  <dc:description/>
  <cp:lastModifiedBy>Jasper Ebeli</cp:lastModifiedBy>
  <cp:revision>2</cp:revision>
  <dcterms:created xsi:type="dcterms:W3CDTF">2020-10-12T07:22:00Z</dcterms:created>
  <dcterms:modified xsi:type="dcterms:W3CDTF">2020-10-12T07:22:00Z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0x010100BBE057D1388AD044BB1865C22155467B</vt:lpwstr>
  </property>
</Properties>
</file>