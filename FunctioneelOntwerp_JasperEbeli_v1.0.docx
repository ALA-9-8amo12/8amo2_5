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ED274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370CA42D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3F0D5F" wp14:editId="4DF0CED3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969304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7B032BE2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43B77FA0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71A80725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56271778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34BC285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6471F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574DA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EFC0FD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6F9A67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27415D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A77E267" w14:textId="77777777" w:rsidR="00851B94" w:rsidRDefault="00851B94" w:rsidP="00851B94">
      <w:pPr>
        <w:spacing w:line="200" w:lineRule="exact"/>
        <w:rPr>
          <w:noProof/>
        </w:rPr>
      </w:pPr>
    </w:p>
    <w:p w14:paraId="143573E5" w14:textId="77777777" w:rsidR="00851B94" w:rsidRDefault="00851B94" w:rsidP="00851B94">
      <w:pPr>
        <w:spacing w:line="200" w:lineRule="exact"/>
        <w:rPr>
          <w:noProof/>
        </w:rPr>
      </w:pPr>
    </w:p>
    <w:p w14:paraId="61ABCFF0" w14:textId="77777777" w:rsidR="00851B94" w:rsidRDefault="00851B94" w:rsidP="00851B94">
      <w:pPr>
        <w:spacing w:line="200" w:lineRule="exact"/>
        <w:rPr>
          <w:noProof/>
        </w:rPr>
      </w:pPr>
    </w:p>
    <w:p w14:paraId="1755096D" w14:textId="77777777" w:rsidR="00851B94" w:rsidRDefault="00851B94" w:rsidP="00851B94">
      <w:pPr>
        <w:spacing w:line="200" w:lineRule="exact"/>
        <w:rPr>
          <w:noProof/>
        </w:rPr>
      </w:pPr>
    </w:p>
    <w:p w14:paraId="345748E8" w14:textId="77777777" w:rsidR="00851B94" w:rsidRDefault="00851B94" w:rsidP="00851B94">
      <w:pPr>
        <w:spacing w:line="200" w:lineRule="exact"/>
        <w:rPr>
          <w:noProof/>
        </w:rPr>
      </w:pPr>
    </w:p>
    <w:p w14:paraId="1394A980" w14:textId="77777777" w:rsidR="00851B94" w:rsidRDefault="00851B94" w:rsidP="00851B94">
      <w:pPr>
        <w:spacing w:line="200" w:lineRule="exact"/>
        <w:rPr>
          <w:noProof/>
        </w:rPr>
      </w:pPr>
    </w:p>
    <w:p w14:paraId="49375656" w14:textId="77777777" w:rsidR="00851B94" w:rsidRDefault="00851B94" w:rsidP="00851B94">
      <w:pPr>
        <w:spacing w:line="200" w:lineRule="exact"/>
        <w:rPr>
          <w:noProof/>
        </w:rPr>
      </w:pPr>
    </w:p>
    <w:p w14:paraId="6AF7FBFA" w14:textId="77777777" w:rsidR="00851B94" w:rsidRDefault="00851B94" w:rsidP="00851B94">
      <w:pPr>
        <w:spacing w:line="200" w:lineRule="exact"/>
        <w:rPr>
          <w:noProof/>
        </w:rPr>
      </w:pPr>
    </w:p>
    <w:p w14:paraId="468AA4C0" w14:textId="77777777" w:rsidR="00851B94" w:rsidRDefault="00851B94" w:rsidP="00851B94">
      <w:pPr>
        <w:spacing w:line="200" w:lineRule="exact"/>
        <w:rPr>
          <w:noProof/>
        </w:rPr>
      </w:pPr>
    </w:p>
    <w:p w14:paraId="4FDF2833" w14:textId="77777777" w:rsidR="00851B94" w:rsidRDefault="00851B94" w:rsidP="00851B94">
      <w:pPr>
        <w:spacing w:line="200" w:lineRule="exact"/>
        <w:rPr>
          <w:noProof/>
        </w:rPr>
      </w:pPr>
    </w:p>
    <w:p w14:paraId="3F160D2F" w14:textId="77777777" w:rsidR="00851B94" w:rsidRDefault="00851B94" w:rsidP="00851B94">
      <w:pPr>
        <w:spacing w:line="200" w:lineRule="exact"/>
        <w:rPr>
          <w:noProof/>
        </w:rPr>
      </w:pPr>
    </w:p>
    <w:p w14:paraId="4C04AA0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9FC96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A2F4DE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3CBE20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FAAAA8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5C557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E482D1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F7C52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52EFD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DC7C50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3DE60A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52FC37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46A4DF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D3D331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FDD4AE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78F421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E6E21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D7C6A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12F65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781DB6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BCB9A5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CEC1EC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965436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CD6DBF1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2A3B6246" wp14:editId="4335E74E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274179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3B6246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53274179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C0A87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0C614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FDD96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D895B9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98BABA3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3E4468C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6173741A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2539E7EF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3983712D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02998B6A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57862099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4F9D652D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643F46C9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6A8B8C3F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6903710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659D230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5856731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07899971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44D028FE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00C160CF" w14:textId="77777777" w:rsidR="00851B94" w:rsidRPr="00FD735E" w:rsidRDefault="00851B94" w:rsidP="00851B94"/>
    <w:p w14:paraId="449A7972" w14:textId="7A99EAF0" w:rsidR="000F645B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1831611" w:history="1">
        <w:r w:rsidR="000F645B" w:rsidRPr="0009269E">
          <w:rPr>
            <w:rStyle w:val="Hyperlink"/>
            <w:rFonts w:eastAsia="Arial"/>
            <w:noProof/>
          </w:rPr>
          <w:t>Functioneel Ontwerp</w:t>
        </w:r>
        <w:r w:rsidR="000F645B">
          <w:rPr>
            <w:noProof/>
            <w:webHidden/>
          </w:rPr>
          <w:tab/>
        </w:r>
        <w:r w:rsidR="000F645B">
          <w:rPr>
            <w:noProof/>
            <w:webHidden/>
          </w:rPr>
          <w:fldChar w:fldCharType="begin"/>
        </w:r>
        <w:r w:rsidR="000F645B">
          <w:rPr>
            <w:noProof/>
            <w:webHidden/>
          </w:rPr>
          <w:instrText xml:space="preserve"> PAGEREF _Toc51831611 \h </w:instrText>
        </w:r>
        <w:r w:rsidR="000F645B">
          <w:rPr>
            <w:noProof/>
            <w:webHidden/>
          </w:rPr>
        </w:r>
        <w:r w:rsidR="000F645B">
          <w:rPr>
            <w:noProof/>
            <w:webHidden/>
          </w:rPr>
          <w:fldChar w:fldCharType="separate"/>
        </w:r>
        <w:r w:rsidR="000F645B">
          <w:rPr>
            <w:noProof/>
            <w:webHidden/>
          </w:rPr>
          <w:t>- 3 -</w:t>
        </w:r>
        <w:r w:rsidR="000F645B">
          <w:rPr>
            <w:noProof/>
            <w:webHidden/>
          </w:rPr>
          <w:fldChar w:fldCharType="end"/>
        </w:r>
      </w:hyperlink>
    </w:p>
    <w:p w14:paraId="7531D1BE" w14:textId="52FAB34E" w:rsidR="000F645B" w:rsidRDefault="000F645B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2" w:history="1">
        <w:r w:rsidRPr="0009269E">
          <w:rPr>
            <w:rStyle w:val="Hyperlink"/>
            <w:noProof/>
          </w:rPr>
          <w:t>Functionaliteiten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1348633B" w14:textId="0F831487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3" w:history="1">
        <w:r w:rsidRPr="0009269E">
          <w:rPr>
            <w:rStyle w:val="Hyperlink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5B1395FD" w14:textId="1E3629B2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4" w:history="1">
        <w:r w:rsidRPr="0009269E">
          <w:rPr>
            <w:rStyle w:val="Hyperlink"/>
            <w:noProof/>
          </w:rPr>
          <w:t>Use Case Beschrijvingen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196DF6A9" w14:textId="5EB2D520" w:rsidR="000F645B" w:rsidRDefault="000F645B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5" w:history="1">
        <w:r w:rsidRPr="0009269E">
          <w:rPr>
            <w:rStyle w:val="Hyperlink"/>
            <w:noProof/>
          </w:rPr>
          <w:t>Navigatie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2A9C6C84" w14:textId="090AFE71" w:rsidR="000F645B" w:rsidRDefault="000F645B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6" w:history="1">
        <w:r w:rsidRPr="0009269E">
          <w:rPr>
            <w:rStyle w:val="Hyperlink"/>
            <w:noProof/>
          </w:rPr>
          <w:t>Lijst van schermen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4DFBC37E" w14:textId="01FF75EB" w:rsidR="000F645B" w:rsidRDefault="000F645B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7" w:history="1">
        <w:r w:rsidRPr="0009269E">
          <w:rPr>
            <w:rStyle w:val="Hyperlink"/>
            <w:noProof/>
          </w:rPr>
          <w:t>Schermontwerp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4E8793D0" w14:textId="27310307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8" w:history="1">
        <w:r w:rsidRPr="0009269E">
          <w:rPr>
            <w:rStyle w:val="Hyperlink"/>
            <w:noProof/>
          </w:rPr>
          <w:t>Splashscreen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423E60A3" w14:textId="52D37113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19" w:history="1">
        <w:r w:rsidRPr="0009269E">
          <w:rPr>
            <w:rStyle w:val="Hyperlink"/>
            <w:noProof/>
          </w:rPr>
          <w:t>Home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noProof/>
            <w:webHidden/>
          </w:rPr>
          <w:fldChar w:fldCharType="end"/>
        </w:r>
      </w:hyperlink>
    </w:p>
    <w:p w14:paraId="6E0E3164" w14:textId="2B370A01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20" w:history="1">
        <w:r w:rsidRPr="0009269E">
          <w:rPr>
            <w:rStyle w:val="Hyperlink"/>
            <w:noProof/>
          </w:rPr>
          <w:t>Speel/Oefen Scherm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- 8 -</w:t>
        </w:r>
        <w:r>
          <w:rPr>
            <w:noProof/>
            <w:webHidden/>
          </w:rPr>
          <w:fldChar w:fldCharType="end"/>
        </w:r>
      </w:hyperlink>
    </w:p>
    <w:p w14:paraId="3189C3E9" w14:textId="3D7BB710" w:rsidR="000F645B" w:rsidRDefault="000F645B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1831621" w:history="1">
        <w:r w:rsidRPr="0009269E">
          <w:rPr>
            <w:rStyle w:val="Hyperlink"/>
            <w:noProof/>
          </w:rPr>
          <w:t>Over/Score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14:paraId="416295C2" w14:textId="0D2DA1C8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7E181807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7D5EBB9A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64FF4EA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473732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C145C5B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4427DEB5" w14:textId="5EADF677" w:rsidR="00851B94" w:rsidRPr="00A42AC2" w:rsidRDefault="00934787" w:rsidP="00A42AC2">
      <w:pPr>
        <w:pStyle w:val="Kop1"/>
      </w:pPr>
      <w:bookmarkStart w:id="0" w:name="page4"/>
      <w:bookmarkStart w:id="1" w:name="_Toc33012384"/>
      <w:bookmarkStart w:id="2" w:name="_Toc51831611"/>
      <w:bookmarkEnd w:id="0"/>
      <w:r>
        <w:rPr>
          <w:rFonts w:eastAsia="Arial"/>
        </w:rPr>
        <w:lastRenderedPageBreak/>
        <w:t>Functioneel Ontwerp</w:t>
      </w:r>
      <w:bookmarkEnd w:id="1"/>
      <w:bookmarkEnd w:id="2"/>
    </w:p>
    <w:p w14:paraId="52A23699" w14:textId="77777777" w:rsidR="00934787" w:rsidRDefault="00934787" w:rsidP="00934787">
      <w:pPr>
        <w:pStyle w:val="Kop2"/>
      </w:pPr>
      <w:bookmarkStart w:id="3" w:name="_Toc33012385"/>
      <w:bookmarkStart w:id="4" w:name="_Toc51831612"/>
      <w:r>
        <w:t>Functionaliteiten</w:t>
      </w:r>
      <w:bookmarkEnd w:id="3"/>
      <w:bookmarkEnd w:id="4"/>
    </w:p>
    <w:p w14:paraId="7C4DF654" w14:textId="47F292AE" w:rsidR="00A42AC2" w:rsidRPr="00D92F5D" w:rsidRDefault="00934787" w:rsidP="00A42AC2">
      <w:pPr>
        <w:pStyle w:val="Kop3"/>
      </w:pPr>
      <w:bookmarkStart w:id="5" w:name="_Toc51831613"/>
      <w:proofErr w:type="spellStart"/>
      <w:r w:rsidRPr="00D92F5D">
        <w:t>Use</w:t>
      </w:r>
      <w:proofErr w:type="spellEnd"/>
      <w:r w:rsidRPr="00D92F5D">
        <w:t xml:space="preserve"> Case diagram</w:t>
      </w:r>
      <w:bookmarkEnd w:id="5"/>
    </w:p>
    <w:p w14:paraId="0157EEAA" w14:textId="6C235494" w:rsidR="00A42AC2" w:rsidRDefault="00825D96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22708FA7" wp14:editId="448C65A1">
            <wp:extent cx="6118860" cy="3954780"/>
            <wp:effectExtent l="0" t="0" r="0" b="762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5AE7" w14:textId="5A5FDBD9" w:rsidR="00D92F5D" w:rsidRDefault="00D92F5D" w:rsidP="00D92F5D">
      <w:pPr>
        <w:pStyle w:val="Kop3"/>
      </w:pPr>
      <w:bookmarkStart w:id="6" w:name="_Toc51831614"/>
      <w:proofErr w:type="spellStart"/>
      <w:r>
        <w:t>Use</w:t>
      </w:r>
      <w:proofErr w:type="spellEnd"/>
      <w:r>
        <w:t xml:space="preserve"> Case Beschrijvingen</w:t>
      </w:r>
      <w:bookmarkEnd w:id="6"/>
    </w:p>
    <w:p w14:paraId="123261D9" w14:textId="77777777" w:rsidR="001E4EF0" w:rsidRDefault="001E4EF0" w:rsidP="001E4EF0">
      <w:pPr>
        <w:rPr>
          <w:noProof/>
        </w:rPr>
      </w:pP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1E4EF0" w14:paraId="48C2192E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E06E44" w14:textId="77777777" w:rsidR="001E4EF0" w:rsidRDefault="001E4EF0">
            <w:pPr>
              <w:jc w:val="center"/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9F2F588" w14:textId="694A597B" w:rsidR="001E4EF0" w:rsidRDefault="001E4EF0">
            <w:r>
              <w:t>Zie scores</w:t>
            </w:r>
          </w:p>
        </w:tc>
      </w:tr>
      <w:tr w:rsidR="001E4EF0" w14:paraId="157401F0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4CCB15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217C881" w14:textId="77777777" w:rsidR="001E4EF0" w:rsidRDefault="001E4EF0">
            <w:r>
              <w:t>1</w:t>
            </w:r>
          </w:p>
        </w:tc>
      </w:tr>
      <w:tr w:rsidR="001E4EF0" w14:paraId="1689D21D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7B1E72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44BAF1D" w14:textId="1591A6DF" w:rsidR="001E4EF0" w:rsidRDefault="001E4EF0">
            <w:r>
              <w:t>Quiz User</w:t>
            </w:r>
          </w:p>
        </w:tc>
      </w:tr>
      <w:tr w:rsidR="001E4EF0" w14:paraId="3624C2D6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04E6FA3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C1D9689" w14:textId="75531C91" w:rsidR="001E4EF0" w:rsidRDefault="001E4EF0">
            <w:r>
              <w:t>App is Open</w:t>
            </w:r>
          </w:p>
        </w:tc>
      </w:tr>
      <w:tr w:rsidR="001E4EF0" w14:paraId="10592C5B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536701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2211215E" w14:textId="77777777" w:rsidR="001E4EF0" w:rsidRDefault="001E4EF0" w:rsidP="001E4EF0">
            <w:pPr>
              <w:numPr>
                <w:ilvl w:val="0"/>
                <w:numId w:val="2"/>
              </w:numPr>
            </w:pPr>
            <w:r>
              <w:t>Actor opent de app.</w:t>
            </w:r>
          </w:p>
          <w:p w14:paraId="7F6F9EA1" w14:textId="77777777" w:rsidR="001E4EF0" w:rsidRDefault="001E4EF0" w:rsidP="001E4EF0">
            <w:pPr>
              <w:numPr>
                <w:ilvl w:val="0"/>
                <w:numId w:val="2"/>
              </w:numPr>
            </w:pPr>
            <w:r>
              <w:t>Actor klikt op knop voor scores.</w:t>
            </w:r>
          </w:p>
          <w:p w14:paraId="1AA3935E" w14:textId="5324ED69" w:rsidR="001E4EF0" w:rsidRDefault="001E4EF0" w:rsidP="001E4EF0">
            <w:pPr>
              <w:numPr>
                <w:ilvl w:val="0"/>
                <w:numId w:val="2"/>
              </w:numPr>
            </w:pPr>
            <w:r>
              <w:t>Actor ziet scores</w:t>
            </w:r>
          </w:p>
        </w:tc>
      </w:tr>
      <w:tr w:rsidR="001E4EF0" w14:paraId="2DCA532B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07632B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</w:tcPr>
          <w:p w14:paraId="5E7446BB" w14:textId="67B8BDED" w:rsidR="001E4EF0" w:rsidRDefault="001E4EF0">
            <w:r>
              <w:t>Er zijn geen scores opgeslagen</w:t>
            </w:r>
          </w:p>
        </w:tc>
      </w:tr>
      <w:tr w:rsidR="001E4EF0" w14:paraId="178BFF12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E56D4A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D9E9377" w14:textId="3664883E" w:rsidR="001E4EF0" w:rsidRDefault="001E4EF0">
            <w:r>
              <w:t>De actor ziet de scores.</w:t>
            </w:r>
          </w:p>
        </w:tc>
      </w:tr>
    </w:tbl>
    <w:p w14:paraId="70C509E9" w14:textId="77777777" w:rsidR="001E4EF0" w:rsidRDefault="001E4EF0" w:rsidP="001E4EF0">
      <w:pPr>
        <w:jc w:val="center"/>
        <w:rPr>
          <w:rFonts w:ascii="Calibri" w:hAnsi="Calibri" w:cs="Times New Roman"/>
          <w:lang w:eastAsia="en-US"/>
        </w:rPr>
      </w:pPr>
    </w:p>
    <w:p w14:paraId="521A2E93" w14:textId="77777777" w:rsidR="001E4EF0" w:rsidRDefault="001E4EF0" w:rsidP="001E4EF0">
      <w:pPr>
        <w:jc w:val="center"/>
      </w:pPr>
      <w:r>
        <w:br w:type="page"/>
      </w: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1E4EF0" w14:paraId="2668332D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798BDA" w14:textId="77777777" w:rsidR="001E4EF0" w:rsidRDefault="001E4E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3EF70ADA" w14:textId="08CFDF1F" w:rsidR="001E4EF0" w:rsidRDefault="00912BEB">
            <w:r>
              <w:t>Speel Quiz</w:t>
            </w:r>
          </w:p>
        </w:tc>
      </w:tr>
      <w:tr w:rsidR="001E4EF0" w14:paraId="236AC7A0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8000FF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7B2DA39" w14:textId="77777777" w:rsidR="001E4EF0" w:rsidRDefault="001E4EF0">
            <w:r>
              <w:t>2</w:t>
            </w:r>
          </w:p>
        </w:tc>
      </w:tr>
      <w:tr w:rsidR="001E4EF0" w14:paraId="3F1194EE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7915F9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A4CCAED" w14:textId="0AFD6657" w:rsidR="001E4EF0" w:rsidRDefault="00912BEB">
            <w:r>
              <w:t>Quiz U</w:t>
            </w:r>
            <w:r w:rsidR="0015202A">
              <w:t>s</w:t>
            </w:r>
            <w:r>
              <w:t>er</w:t>
            </w:r>
          </w:p>
        </w:tc>
      </w:tr>
      <w:tr w:rsidR="001E4EF0" w14:paraId="7D2DA6E5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8B3618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7A70313" w14:textId="77777777" w:rsidR="001E4EF0" w:rsidRDefault="001E4EF0">
            <w:r>
              <w:t>Er moet ingelogd zijn</w:t>
            </w:r>
          </w:p>
        </w:tc>
      </w:tr>
      <w:tr w:rsidR="001E4EF0" w14:paraId="46DBEB59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B68ABD5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9A6AE14" w14:textId="77777777" w:rsidR="00912BEB" w:rsidRDefault="00912BEB" w:rsidP="00912BEB">
            <w:pPr>
              <w:numPr>
                <w:ilvl w:val="0"/>
                <w:numId w:val="2"/>
              </w:numPr>
            </w:pPr>
            <w:r>
              <w:t>Actor opent de app.</w:t>
            </w:r>
          </w:p>
          <w:p w14:paraId="0A712716" w14:textId="0C80E638" w:rsidR="00912BEB" w:rsidRDefault="00912BEB" w:rsidP="00912BEB">
            <w:pPr>
              <w:numPr>
                <w:ilvl w:val="0"/>
                <w:numId w:val="2"/>
              </w:numPr>
            </w:pPr>
            <w:r>
              <w:t>Actor klikt op knop voor quiz.</w:t>
            </w:r>
          </w:p>
          <w:p w14:paraId="030A7CCB" w14:textId="77777777" w:rsidR="001E4EF0" w:rsidRDefault="00912BEB" w:rsidP="00912BEB">
            <w:pPr>
              <w:numPr>
                <w:ilvl w:val="0"/>
                <w:numId w:val="2"/>
              </w:numPr>
            </w:pPr>
            <w:r>
              <w:t>Actor kiest een categorie</w:t>
            </w:r>
          </w:p>
          <w:p w14:paraId="3F980A9C" w14:textId="27256FF1" w:rsidR="00912BEB" w:rsidRDefault="00912BEB" w:rsidP="00912BEB">
            <w:pPr>
              <w:numPr>
                <w:ilvl w:val="0"/>
                <w:numId w:val="2"/>
              </w:numPr>
            </w:pPr>
            <w:r>
              <w:t>De actor speelt de quiz</w:t>
            </w:r>
          </w:p>
        </w:tc>
      </w:tr>
      <w:tr w:rsidR="001E4EF0" w14:paraId="6DBDEA61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E085A7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29744D15" w14:textId="6244309D" w:rsidR="001E4EF0" w:rsidRDefault="001E4EF0"/>
        </w:tc>
      </w:tr>
      <w:tr w:rsidR="001E4EF0" w14:paraId="63E3AF90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D57D95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E3F77CB" w14:textId="6A499D59" w:rsidR="001E4EF0" w:rsidRDefault="00912BEB">
            <w:r>
              <w:t>De actor speelt de quiz.</w:t>
            </w:r>
          </w:p>
        </w:tc>
      </w:tr>
    </w:tbl>
    <w:p w14:paraId="30D31B3A" w14:textId="77777777" w:rsidR="001E4EF0" w:rsidRDefault="001E4EF0" w:rsidP="001E4EF0">
      <w:pPr>
        <w:jc w:val="center"/>
        <w:rPr>
          <w:rFonts w:ascii="Calibri" w:hAnsi="Calibri" w:cs="Times New Roman"/>
          <w:lang w:eastAsia="en-US"/>
        </w:rPr>
      </w:pP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1E4EF0" w14:paraId="6614BFEC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DC859D6" w14:textId="77777777" w:rsidR="001E4EF0" w:rsidRDefault="001E4E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A2B3171" w14:textId="40986963" w:rsidR="001E4EF0" w:rsidRDefault="0015202A">
            <w:r>
              <w:t>Speel Oefenen</w:t>
            </w:r>
          </w:p>
        </w:tc>
      </w:tr>
      <w:tr w:rsidR="001E4EF0" w14:paraId="5ED60ACE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13B4F3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20119D8E" w14:textId="77777777" w:rsidR="001E4EF0" w:rsidRDefault="001E4EF0">
            <w:r>
              <w:t>3</w:t>
            </w:r>
          </w:p>
        </w:tc>
      </w:tr>
      <w:tr w:rsidR="001E4EF0" w14:paraId="258C022A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695FD8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698EC798" w14:textId="32A68E87" w:rsidR="001E4EF0" w:rsidRDefault="0015202A">
            <w:r>
              <w:t>Quiz User</w:t>
            </w:r>
          </w:p>
        </w:tc>
      </w:tr>
      <w:tr w:rsidR="001E4EF0" w14:paraId="73A1FBB5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3BC6F9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B4CFD66" w14:textId="77777777" w:rsidR="001E4EF0" w:rsidRDefault="001E4EF0">
            <w:r>
              <w:t>Er moet ingelogd zijn</w:t>
            </w:r>
          </w:p>
        </w:tc>
      </w:tr>
      <w:tr w:rsidR="001E4EF0" w14:paraId="161350B3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8423DCD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6F7434F" w14:textId="77777777" w:rsidR="0015202A" w:rsidRDefault="0015202A" w:rsidP="0015202A">
            <w:pPr>
              <w:numPr>
                <w:ilvl w:val="0"/>
                <w:numId w:val="2"/>
              </w:numPr>
            </w:pPr>
            <w:r>
              <w:t>Actor opent de app.</w:t>
            </w:r>
          </w:p>
          <w:p w14:paraId="06DE122F" w14:textId="46D9B791" w:rsidR="0015202A" w:rsidRDefault="0015202A" w:rsidP="0015202A">
            <w:pPr>
              <w:numPr>
                <w:ilvl w:val="0"/>
                <w:numId w:val="2"/>
              </w:numPr>
            </w:pPr>
            <w:r>
              <w:t>Actor klikt op knop voor oefenen.</w:t>
            </w:r>
          </w:p>
          <w:p w14:paraId="106C3885" w14:textId="77777777" w:rsidR="0015202A" w:rsidRDefault="0015202A" w:rsidP="0015202A">
            <w:pPr>
              <w:numPr>
                <w:ilvl w:val="0"/>
                <w:numId w:val="2"/>
              </w:numPr>
            </w:pPr>
            <w:r>
              <w:t>Actor kiest een categorie</w:t>
            </w:r>
          </w:p>
          <w:p w14:paraId="666043BB" w14:textId="14916C55" w:rsidR="001E4EF0" w:rsidRDefault="0015202A" w:rsidP="0015202A">
            <w:pPr>
              <w:numPr>
                <w:ilvl w:val="0"/>
                <w:numId w:val="2"/>
              </w:numPr>
            </w:pPr>
            <w:r>
              <w:t>De actor speelt de oefen mode.</w:t>
            </w:r>
          </w:p>
        </w:tc>
      </w:tr>
      <w:tr w:rsidR="001E4EF0" w14:paraId="29AE63B3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0BAEDA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</w:tcPr>
          <w:p w14:paraId="213FDA82" w14:textId="77777777" w:rsidR="001E4EF0" w:rsidRDefault="001E4EF0"/>
        </w:tc>
      </w:tr>
      <w:tr w:rsidR="001E4EF0" w14:paraId="0A6A473B" w14:textId="77777777" w:rsidTr="001E4EF0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233A5E4" w14:textId="77777777" w:rsidR="001E4EF0" w:rsidRDefault="001E4E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326FE9D4" w14:textId="5F4FEF3E" w:rsidR="001E4EF0" w:rsidRDefault="0015202A">
            <w:r>
              <w:t>De actor speelt nu de oefen mode.</w:t>
            </w:r>
          </w:p>
        </w:tc>
      </w:tr>
    </w:tbl>
    <w:p w14:paraId="0CF8F6AD" w14:textId="1BB69B3B" w:rsidR="0015202A" w:rsidRDefault="0015202A" w:rsidP="009347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76DEEBD" w14:textId="77777777" w:rsidR="0015202A" w:rsidRDefault="0015202A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 w:type="page"/>
      </w:r>
    </w:p>
    <w:p w14:paraId="67D2C403" w14:textId="3748AF22" w:rsidR="00D92F5D" w:rsidRDefault="0015202A" w:rsidP="0015202A">
      <w:pPr>
        <w:pStyle w:val="Kop2"/>
      </w:pPr>
      <w:bookmarkStart w:id="7" w:name="_Toc51831615"/>
      <w:r>
        <w:lastRenderedPageBreak/>
        <w:t>Navigatie Diagram</w:t>
      </w:r>
      <w:bookmarkEnd w:id="7"/>
    </w:p>
    <w:p w14:paraId="7A737CDF" w14:textId="6A218DCE" w:rsidR="0015202A" w:rsidRPr="0015202A" w:rsidRDefault="00001C93" w:rsidP="0015202A">
      <w:r>
        <w:rPr>
          <w:noProof/>
        </w:rPr>
        <w:drawing>
          <wp:inline distT="0" distB="0" distL="0" distR="0" wp14:anchorId="244A1591" wp14:editId="70632603">
            <wp:extent cx="6118860" cy="2564765"/>
            <wp:effectExtent l="0" t="0" r="0" b="6985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9B41" w14:textId="4332E748" w:rsidR="00643E98" w:rsidRDefault="00643E98" w:rsidP="00643E98">
      <w:pPr>
        <w:pStyle w:val="Kop2"/>
      </w:pPr>
      <w:bookmarkStart w:id="8" w:name="_Toc51831616"/>
      <w:r>
        <w:t>Lijst van schermen</w:t>
      </w:r>
      <w:bookmarkEnd w:id="8"/>
    </w:p>
    <w:tbl>
      <w:tblPr>
        <w:tblW w:w="4319" w:type="pct"/>
        <w:jc w:val="center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434"/>
        <w:gridCol w:w="1447"/>
        <w:gridCol w:w="2814"/>
        <w:gridCol w:w="1620"/>
      </w:tblGrid>
      <w:tr w:rsidR="00643E98" w:rsidRPr="00784481" w14:paraId="0EDD7834" w14:textId="77777777" w:rsidTr="00337354">
        <w:trPr>
          <w:trHeight w:val="542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55B1FDD" w14:textId="77777777" w:rsidR="00643E98" w:rsidRPr="00784481" w:rsidRDefault="00643E98" w:rsidP="00337354">
            <w:pPr>
              <w:spacing w:line="256" w:lineRule="auto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Naam Pagina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3E21F67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Formulier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4DB7C27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Functie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3368D73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Afwijkend Ontwerp</w:t>
            </w:r>
          </w:p>
        </w:tc>
      </w:tr>
      <w:tr w:rsidR="00643E98" w:rsidRPr="00784481" w14:paraId="36528117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592D71" w14:textId="06FAEB3E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Home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313DFD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23E901" w14:textId="0AAD9760" w:rsidR="00643E98" w:rsidRPr="00784481" w:rsidRDefault="00C00536" w:rsidP="00337354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Landing pagina </w:t>
            </w:r>
            <w:r w:rsidR="00B7619A">
              <w:rPr>
                <w:szCs w:val="24"/>
              </w:rPr>
              <w:t>waarop keuzes gemaakt kunnen worden wat mensen willen doen in de app.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AE99E4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</w:tr>
      <w:tr w:rsidR="00643E98" w:rsidRPr="00784481" w14:paraId="6AE21300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62F3137" w14:textId="26A92929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proofErr w:type="spellStart"/>
            <w:r>
              <w:rPr>
                <w:szCs w:val="24"/>
              </w:rPr>
              <w:t>Splash</w:t>
            </w:r>
            <w:proofErr w:type="spellEnd"/>
            <w:r>
              <w:rPr>
                <w:szCs w:val="24"/>
              </w:rPr>
              <w:t xml:space="preserve"> Screen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7FC700" w14:textId="50C02838" w:rsidR="00643E98" w:rsidRPr="00784481" w:rsidRDefault="00C00536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2116E" w14:textId="277CE17B" w:rsidR="00643E98" w:rsidRPr="00784481" w:rsidRDefault="00B7619A" w:rsidP="00337354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Laad scherm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39F46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Ja</w:t>
            </w:r>
          </w:p>
        </w:tc>
      </w:tr>
      <w:tr w:rsidR="00643E98" w:rsidRPr="00784481" w14:paraId="3EB2530D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DFFC748" w14:textId="1E5589FC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Oefenen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CFEBB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5233A" w14:textId="41280156" w:rsidR="00643E98" w:rsidRPr="00B7619A" w:rsidRDefault="00B7619A" w:rsidP="00B7619A">
            <w:pPr>
              <w:spacing w:line="256" w:lineRule="auto"/>
              <w:rPr>
                <w:szCs w:val="24"/>
              </w:rPr>
            </w:pPr>
            <w:r>
              <w:rPr>
                <w:szCs w:val="24"/>
                <w:vertAlign w:val="subscript"/>
              </w:rPr>
              <w:softHyphen/>
            </w:r>
            <w:r>
              <w:rPr>
                <w:szCs w:val="24"/>
                <w:vertAlign w:val="subscript"/>
              </w:rPr>
              <w:softHyphen/>
            </w:r>
            <w:r>
              <w:rPr>
                <w:szCs w:val="24"/>
              </w:rPr>
              <w:t>Oefeningen geven</w:t>
            </w:r>
            <w:r w:rsidR="008269FC">
              <w:rPr>
                <w:szCs w:val="24"/>
              </w:rPr>
              <w:t>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53300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Ja</w:t>
            </w:r>
          </w:p>
        </w:tc>
      </w:tr>
      <w:tr w:rsidR="00643E98" w:rsidRPr="00784481" w14:paraId="473F6956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290192" w14:textId="656981BA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Speel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E34CC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C727D" w14:textId="7D43B3C8" w:rsidR="00643E98" w:rsidRPr="00784481" w:rsidRDefault="008269FC" w:rsidP="00337354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De quiz geven.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11354" w14:textId="3B384758" w:rsidR="00643E98" w:rsidRPr="00784481" w:rsidRDefault="005A2357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Zelfde als Oefenen</w:t>
            </w:r>
          </w:p>
        </w:tc>
      </w:tr>
      <w:tr w:rsidR="00643E98" w:rsidRPr="00784481" w14:paraId="3880392B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6B8F0C4" w14:textId="2BD1BF76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Scores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977F4" w14:textId="7AAF9E6C" w:rsidR="00643E98" w:rsidRPr="00784481" w:rsidRDefault="00C00536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BA2F0" w14:textId="35D96712" w:rsidR="00643E98" w:rsidRPr="00784481" w:rsidRDefault="008269FC" w:rsidP="00337354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Oude scores laten zien.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675C1" w14:textId="391E7FE3" w:rsidR="00643E98" w:rsidRPr="00784481" w:rsidRDefault="00EB1C74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Ja</w:t>
            </w:r>
          </w:p>
        </w:tc>
      </w:tr>
      <w:tr w:rsidR="00643E98" w:rsidRPr="00784481" w14:paraId="3C5BB926" w14:textId="77777777" w:rsidTr="00337354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A1DF39D" w14:textId="71E3E4FA" w:rsidR="00643E98" w:rsidRPr="00784481" w:rsidRDefault="00C00536" w:rsidP="00337354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Over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786AE" w14:textId="77777777" w:rsidR="00643E98" w:rsidRPr="00784481" w:rsidRDefault="00643E98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6A756" w14:textId="737FCA44" w:rsidR="00643E98" w:rsidRPr="00784481" w:rsidRDefault="008269FC" w:rsidP="00337354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 xml:space="preserve">Over de eigenaar en </w:t>
            </w:r>
            <w:proofErr w:type="spellStart"/>
            <w:r>
              <w:rPr>
                <w:szCs w:val="24"/>
              </w:rPr>
              <w:t>devs</w:t>
            </w:r>
            <w:proofErr w:type="spellEnd"/>
            <w:r>
              <w:rPr>
                <w:szCs w:val="24"/>
              </w:rPr>
              <w:t xml:space="preserve"> van de app.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E7E2F" w14:textId="1D081B8F" w:rsidR="00643E98" w:rsidRPr="00784481" w:rsidRDefault="000F645B" w:rsidP="00337354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Zelfde als Over</w:t>
            </w:r>
          </w:p>
        </w:tc>
      </w:tr>
    </w:tbl>
    <w:p w14:paraId="01A51024" w14:textId="3D1C42F2" w:rsidR="009D4791" w:rsidRDefault="009D4791">
      <w:pPr>
        <w:spacing w:after="160" w:line="259" w:lineRule="auto"/>
      </w:pPr>
      <w:r>
        <w:br w:type="page"/>
      </w:r>
    </w:p>
    <w:p w14:paraId="004109F8" w14:textId="77777777" w:rsidR="00934787" w:rsidRPr="00934787" w:rsidRDefault="00934787">
      <w:pPr>
        <w:spacing w:after="160" w:line="259" w:lineRule="auto"/>
      </w:pPr>
    </w:p>
    <w:p w14:paraId="54C5B860" w14:textId="0417DF65" w:rsidR="00851B94" w:rsidRDefault="00A536B3" w:rsidP="00A536B3">
      <w:pPr>
        <w:pStyle w:val="Kop2"/>
      </w:pPr>
      <w:bookmarkStart w:id="9" w:name="_Toc51831617"/>
      <w:r>
        <w:t>Schermontwerp</w:t>
      </w:r>
      <w:bookmarkEnd w:id="9"/>
    </w:p>
    <w:p w14:paraId="22E1E54F" w14:textId="62D95162" w:rsidR="00A536B3" w:rsidRDefault="00A536B3" w:rsidP="00A536B3">
      <w:pPr>
        <w:pStyle w:val="Kop3"/>
      </w:pPr>
      <w:bookmarkStart w:id="10" w:name="_Toc51831618"/>
      <w:proofErr w:type="spellStart"/>
      <w:r>
        <w:t>Splashscreen</w:t>
      </w:r>
      <w:bookmarkEnd w:id="10"/>
      <w:proofErr w:type="spellEnd"/>
    </w:p>
    <w:p w14:paraId="46140DE5" w14:textId="70728BE3" w:rsidR="00A536B3" w:rsidRDefault="00A536B3" w:rsidP="00A536B3">
      <w:r>
        <w:rPr>
          <w:noProof/>
        </w:rPr>
        <w:drawing>
          <wp:inline distT="0" distB="0" distL="0" distR="0" wp14:anchorId="74EF058F" wp14:editId="10B53544">
            <wp:extent cx="4686300" cy="5981700"/>
            <wp:effectExtent l="0" t="0" r="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6D1C" w14:textId="0B58818A" w:rsidR="00A536B3" w:rsidRDefault="00A536B3" w:rsidP="00A536B3"/>
    <w:p w14:paraId="5D6E3AB6" w14:textId="68CF3F11" w:rsidR="00A536B3" w:rsidRDefault="00A536B3">
      <w:pPr>
        <w:spacing w:after="160" w:line="259" w:lineRule="auto"/>
      </w:pPr>
      <w:r>
        <w:br w:type="page"/>
      </w:r>
    </w:p>
    <w:p w14:paraId="71B35F0A" w14:textId="461251BE" w:rsidR="00A536B3" w:rsidRDefault="00A536B3" w:rsidP="00A536B3">
      <w:pPr>
        <w:pStyle w:val="Kop3"/>
      </w:pPr>
      <w:bookmarkStart w:id="11" w:name="_Toc51831619"/>
      <w:r>
        <w:lastRenderedPageBreak/>
        <w:t>Home Screen</w:t>
      </w:r>
      <w:bookmarkEnd w:id="11"/>
    </w:p>
    <w:p w14:paraId="47D6BFCA" w14:textId="5A036E5A" w:rsidR="00F61BEC" w:rsidRDefault="00F61BEC" w:rsidP="00A536B3">
      <w:r>
        <w:rPr>
          <w:noProof/>
        </w:rPr>
        <w:drawing>
          <wp:inline distT="0" distB="0" distL="0" distR="0" wp14:anchorId="289B18F7" wp14:editId="6119889B">
            <wp:extent cx="3619500" cy="6448425"/>
            <wp:effectExtent l="0" t="0" r="0" b="9525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68C8" w14:textId="77777777" w:rsidR="00F61BEC" w:rsidRDefault="00F61BEC">
      <w:pPr>
        <w:spacing w:after="160" w:line="259" w:lineRule="auto"/>
      </w:pPr>
      <w:r>
        <w:br w:type="page"/>
      </w:r>
    </w:p>
    <w:p w14:paraId="61F39E0E" w14:textId="050C4465" w:rsidR="00A536B3" w:rsidRDefault="00EB1C74" w:rsidP="00EB1C74">
      <w:pPr>
        <w:pStyle w:val="Kop3"/>
      </w:pPr>
      <w:bookmarkStart w:id="12" w:name="_Toc51831620"/>
      <w:r>
        <w:lastRenderedPageBreak/>
        <w:t>Speel/Oefen Scherm</w:t>
      </w:r>
      <w:bookmarkEnd w:id="12"/>
    </w:p>
    <w:p w14:paraId="42A87E07" w14:textId="14E4CBB9" w:rsidR="00EB1C74" w:rsidRDefault="00FC5E0F" w:rsidP="00EB1C74">
      <w:r>
        <w:rPr>
          <w:noProof/>
        </w:rPr>
        <w:drawing>
          <wp:inline distT="0" distB="0" distL="0" distR="0" wp14:anchorId="493E46FA" wp14:editId="7535B271">
            <wp:extent cx="3771900" cy="5705475"/>
            <wp:effectExtent l="0" t="0" r="0" b="9525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3E6B" w14:textId="422F49EA" w:rsidR="00FC5E0F" w:rsidRDefault="00FC5E0F">
      <w:pPr>
        <w:spacing w:after="160" w:line="259" w:lineRule="auto"/>
      </w:pPr>
      <w:r>
        <w:br w:type="page"/>
      </w:r>
    </w:p>
    <w:p w14:paraId="5157CE16" w14:textId="24FA38BA" w:rsidR="00FC5E0F" w:rsidRDefault="00A31D24" w:rsidP="00A31D24">
      <w:pPr>
        <w:pStyle w:val="Kop3"/>
      </w:pPr>
      <w:bookmarkStart w:id="13" w:name="_Toc51831621"/>
      <w:r>
        <w:lastRenderedPageBreak/>
        <w:t>Over</w:t>
      </w:r>
      <w:r w:rsidR="003355E5">
        <w:t>/Score</w:t>
      </w:r>
      <w:bookmarkEnd w:id="13"/>
    </w:p>
    <w:p w14:paraId="455090B0" w14:textId="5A682CC7" w:rsidR="00A31D24" w:rsidRDefault="00A31D24" w:rsidP="00A31D24">
      <w:r>
        <w:rPr>
          <w:noProof/>
        </w:rPr>
        <w:drawing>
          <wp:inline distT="0" distB="0" distL="0" distR="0" wp14:anchorId="29A5F9E8" wp14:editId="5F710D59">
            <wp:extent cx="4581525" cy="6162675"/>
            <wp:effectExtent l="0" t="0" r="9525" b="9525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0EAE" w14:textId="35384947" w:rsidR="00A31D24" w:rsidRPr="00A31D24" w:rsidRDefault="00A31D24" w:rsidP="003355E5">
      <w:pPr>
        <w:spacing w:after="160" w:line="259" w:lineRule="auto"/>
      </w:pPr>
    </w:p>
    <w:sectPr w:rsidR="00A31D24" w:rsidRPr="00A31D24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431B33" w14:textId="77777777" w:rsidR="00934787" w:rsidRDefault="00934787" w:rsidP="00A42AC2">
      <w:r>
        <w:separator/>
      </w:r>
    </w:p>
  </w:endnote>
  <w:endnote w:type="continuationSeparator" w:id="0">
    <w:p w14:paraId="3678BC7F" w14:textId="77777777" w:rsidR="00934787" w:rsidRDefault="00934787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766F1" w14:textId="77777777" w:rsidR="00934787" w:rsidRDefault="00934787" w:rsidP="00A42AC2">
      <w:r>
        <w:separator/>
      </w:r>
    </w:p>
  </w:footnote>
  <w:footnote w:type="continuationSeparator" w:id="0">
    <w:p w14:paraId="2BF22EFB" w14:textId="77777777" w:rsidR="00934787" w:rsidRDefault="00934787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87"/>
    <w:rsid w:val="00001C93"/>
    <w:rsid w:val="00006293"/>
    <w:rsid w:val="00091ED2"/>
    <w:rsid w:val="000F645B"/>
    <w:rsid w:val="00110EBE"/>
    <w:rsid w:val="001268CE"/>
    <w:rsid w:val="0015202A"/>
    <w:rsid w:val="001E4EF0"/>
    <w:rsid w:val="002B12C3"/>
    <w:rsid w:val="002B4A0D"/>
    <w:rsid w:val="002B6F5B"/>
    <w:rsid w:val="003355E5"/>
    <w:rsid w:val="003F6351"/>
    <w:rsid w:val="005A2357"/>
    <w:rsid w:val="00607533"/>
    <w:rsid w:val="00643E98"/>
    <w:rsid w:val="006F10CA"/>
    <w:rsid w:val="0070793E"/>
    <w:rsid w:val="00822DD5"/>
    <w:rsid w:val="00825D96"/>
    <w:rsid w:val="008269FC"/>
    <w:rsid w:val="00851B94"/>
    <w:rsid w:val="0089229F"/>
    <w:rsid w:val="00912BEB"/>
    <w:rsid w:val="00934787"/>
    <w:rsid w:val="009D4791"/>
    <w:rsid w:val="00A31D24"/>
    <w:rsid w:val="00A42AC2"/>
    <w:rsid w:val="00A536B3"/>
    <w:rsid w:val="00B7619A"/>
    <w:rsid w:val="00C00536"/>
    <w:rsid w:val="00D816F2"/>
    <w:rsid w:val="00D92F5D"/>
    <w:rsid w:val="00D965B8"/>
    <w:rsid w:val="00E71A4E"/>
    <w:rsid w:val="00EB1C74"/>
    <w:rsid w:val="00F61BEC"/>
    <w:rsid w:val="00F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D5FA3CE"/>
  <w15:chartTrackingRefBased/>
  <w15:docId w15:val="{93124F8A-823A-4D4A-B8C4-86EAD31E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15202A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15202A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pe\AppData\Local\Temp\Wordsjabloon_Groep_v1.2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Wordsjabloon_Groep_v1.2.dotx</Template>
  <TotalTime>2</TotalTime>
  <Pages>9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2</cp:revision>
  <dcterms:created xsi:type="dcterms:W3CDTF">2020-09-24T07:23:00Z</dcterms:created>
  <dcterms:modified xsi:type="dcterms:W3CDTF">2020-09-24T07:23:00Z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