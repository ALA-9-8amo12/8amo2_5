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69A05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7AFFA1AE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1C3C1E" wp14:editId="243B2291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F27BE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3BEA97AF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31C9D7A3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2762517F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01DD4158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2020760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5CD91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D00289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21B9F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AE715E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E4070C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9342430" w14:textId="77777777" w:rsidR="00851B94" w:rsidRDefault="00851B94" w:rsidP="00851B94">
      <w:pPr>
        <w:spacing w:line="200" w:lineRule="exact"/>
        <w:rPr>
          <w:noProof/>
        </w:rPr>
      </w:pPr>
    </w:p>
    <w:p w14:paraId="105D3CBA" w14:textId="77777777" w:rsidR="00851B94" w:rsidRDefault="00851B94" w:rsidP="00851B94">
      <w:pPr>
        <w:spacing w:line="200" w:lineRule="exact"/>
        <w:rPr>
          <w:noProof/>
        </w:rPr>
      </w:pPr>
    </w:p>
    <w:p w14:paraId="63EF65A3" w14:textId="77777777" w:rsidR="00851B94" w:rsidRDefault="00851B94" w:rsidP="00851B94">
      <w:pPr>
        <w:spacing w:line="200" w:lineRule="exact"/>
        <w:rPr>
          <w:noProof/>
        </w:rPr>
      </w:pPr>
    </w:p>
    <w:p w14:paraId="721B15A6" w14:textId="77777777" w:rsidR="00851B94" w:rsidRDefault="00851B94" w:rsidP="00851B94">
      <w:pPr>
        <w:spacing w:line="200" w:lineRule="exact"/>
        <w:rPr>
          <w:noProof/>
        </w:rPr>
      </w:pPr>
    </w:p>
    <w:p w14:paraId="141A6FAD" w14:textId="77777777" w:rsidR="00851B94" w:rsidRDefault="00851B94" w:rsidP="00851B94">
      <w:pPr>
        <w:spacing w:line="200" w:lineRule="exact"/>
        <w:rPr>
          <w:noProof/>
        </w:rPr>
      </w:pPr>
    </w:p>
    <w:p w14:paraId="553B08C0" w14:textId="77777777" w:rsidR="00851B94" w:rsidRDefault="00851B94" w:rsidP="00851B94">
      <w:pPr>
        <w:spacing w:line="200" w:lineRule="exact"/>
        <w:rPr>
          <w:noProof/>
        </w:rPr>
      </w:pPr>
    </w:p>
    <w:p w14:paraId="54CBA3D6" w14:textId="77777777" w:rsidR="00851B94" w:rsidRDefault="00851B94" w:rsidP="00851B94">
      <w:pPr>
        <w:spacing w:line="200" w:lineRule="exact"/>
        <w:rPr>
          <w:noProof/>
        </w:rPr>
      </w:pPr>
    </w:p>
    <w:p w14:paraId="23592CC6" w14:textId="77777777" w:rsidR="00851B94" w:rsidRDefault="00851B94" w:rsidP="00851B94">
      <w:pPr>
        <w:spacing w:line="200" w:lineRule="exact"/>
        <w:rPr>
          <w:noProof/>
        </w:rPr>
      </w:pPr>
    </w:p>
    <w:p w14:paraId="2F176E37" w14:textId="77777777" w:rsidR="00851B94" w:rsidRDefault="00851B94" w:rsidP="00851B94">
      <w:pPr>
        <w:spacing w:line="200" w:lineRule="exact"/>
        <w:rPr>
          <w:noProof/>
        </w:rPr>
      </w:pPr>
    </w:p>
    <w:p w14:paraId="30EBF5FE" w14:textId="77777777" w:rsidR="00851B94" w:rsidRDefault="00851B94" w:rsidP="00851B94">
      <w:pPr>
        <w:spacing w:line="200" w:lineRule="exact"/>
        <w:rPr>
          <w:noProof/>
        </w:rPr>
      </w:pPr>
    </w:p>
    <w:p w14:paraId="6748EC16" w14:textId="77777777" w:rsidR="00851B94" w:rsidRDefault="00851B94" w:rsidP="00851B94">
      <w:pPr>
        <w:spacing w:line="200" w:lineRule="exact"/>
        <w:rPr>
          <w:noProof/>
        </w:rPr>
      </w:pPr>
    </w:p>
    <w:p w14:paraId="7395E78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DFF03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0F8DF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C59BE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CFB246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9B0F07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406E08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E04AD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5A43C5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AB1FB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7ED322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1A91D1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FCDD3E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647D30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C77D31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BE9020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4FE972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5F8EB1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95F8ED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F8DFB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3AB867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652370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150EF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1ECA96C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BA9DC16" wp14:editId="0E6CEF71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55C851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9DC16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3755C851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2C5FF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6B38E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0723D5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9A853D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9A5A7D7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0324AE3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 xml:space="preserve">Jasper </w:t>
      </w:r>
      <w:proofErr w:type="spellStart"/>
      <w:r w:rsidR="00607533" w:rsidRPr="00607533">
        <w:rPr>
          <w:rFonts w:ascii="Times New Roman" w:eastAsia="Times New Roman" w:hAnsi="Times New Roman"/>
        </w:rPr>
        <w:t>Ebeli</w:t>
      </w:r>
      <w:proofErr w:type="spellEnd"/>
      <w:r w:rsidR="00607533">
        <w:rPr>
          <w:rFonts w:ascii="Times New Roman" w:eastAsia="Times New Roman" w:hAnsi="Times New Roman"/>
        </w:rPr>
        <w:t>, Tim Blommestijn, Matthijs van Zetten</w:t>
      </w:r>
    </w:p>
    <w:p w14:paraId="313B1B10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438A146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233E5B63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2A44AAE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275C18E9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13346BB4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5D148FB0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78D92EB9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3EE25C9A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0D076148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6F2BB8C2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7B5BCDC1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0BF158E2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44EB7BA4" w14:textId="77777777" w:rsidR="00851B94" w:rsidRPr="00FD735E" w:rsidRDefault="00851B94" w:rsidP="00851B94"/>
    <w:p w14:paraId="72642CA4" w14:textId="1AA69637" w:rsidR="00677DA3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1836935" w:history="1">
        <w:r w:rsidR="00677DA3" w:rsidRPr="003A40FA">
          <w:rPr>
            <w:rStyle w:val="Hyperlink"/>
            <w:noProof/>
          </w:rPr>
          <w:t>Functioneel ontwerp</w:t>
        </w:r>
        <w:r w:rsidR="00677DA3">
          <w:rPr>
            <w:noProof/>
            <w:webHidden/>
          </w:rPr>
          <w:tab/>
        </w:r>
        <w:r w:rsidR="00677DA3">
          <w:rPr>
            <w:noProof/>
            <w:webHidden/>
          </w:rPr>
          <w:fldChar w:fldCharType="begin"/>
        </w:r>
        <w:r w:rsidR="00677DA3">
          <w:rPr>
            <w:noProof/>
            <w:webHidden/>
          </w:rPr>
          <w:instrText xml:space="preserve"> PAGEREF _Toc51836935 \h </w:instrText>
        </w:r>
        <w:r w:rsidR="00677DA3">
          <w:rPr>
            <w:noProof/>
            <w:webHidden/>
          </w:rPr>
        </w:r>
        <w:r w:rsidR="00677DA3">
          <w:rPr>
            <w:noProof/>
            <w:webHidden/>
          </w:rPr>
          <w:fldChar w:fldCharType="separate"/>
        </w:r>
        <w:r w:rsidR="00677DA3">
          <w:rPr>
            <w:noProof/>
            <w:webHidden/>
          </w:rPr>
          <w:t>- 3 -</w:t>
        </w:r>
        <w:r w:rsidR="00677DA3">
          <w:rPr>
            <w:noProof/>
            <w:webHidden/>
          </w:rPr>
          <w:fldChar w:fldCharType="end"/>
        </w:r>
      </w:hyperlink>
    </w:p>
    <w:p w14:paraId="08117795" w14:textId="6CE503BA" w:rsidR="00677DA3" w:rsidRDefault="00677DA3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36" w:history="1">
        <w:r w:rsidRPr="003A40FA">
          <w:rPr>
            <w:rStyle w:val="Hyperlink"/>
            <w:noProof/>
          </w:rPr>
          <w:t>functionaliteiten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2125471A" w14:textId="410D7647" w:rsidR="00677DA3" w:rsidRDefault="00677DA3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37" w:history="1">
        <w:r w:rsidRPr="003A40FA">
          <w:rPr>
            <w:rStyle w:val="Hyperlink"/>
            <w:noProof/>
          </w:rPr>
          <w:t>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2E257E39" w14:textId="52D4201B" w:rsidR="00677DA3" w:rsidRDefault="00677DA3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38" w:history="1">
        <w:r w:rsidRPr="003A40FA">
          <w:rPr>
            <w:rStyle w:val="Hyperlink"/>
            <w:noProof/>
          </w:rPr>
          <w:t>use case beschrijvingen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6F681903" w14:textId="5C4BBBDA" w:rsidR="00677DA3" w:rsidRDefault="00677DA3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39" w:history="1">
        <w:r w:rsidRPr="003A40FA">
          <w:rPr>
            <w:rStyle w:val="Hyperlink"/>
            <w:noProof/>
          </w:rPr>
          <w:t>Navigatie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07946CCC" w14:textId="6728D9E6" w:rsidR="00677DA3" w:rsidRDefault="00677DA3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40" w:history="1">
        <w:r w:rsidRPr="003A40FA">
          <w:rPr>
            <w:rStyle w:val="Hyperlink"/>
            <w:noProof/>
          </w:rPr>
          <w:t>Lijst van schermen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641E8661" w14:textId="14406F82" w:rsidR="00677DA3" w:rsidRDefault="00677DA3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  <w:lang w:val="en-NL" w:eastAsia="en-NL"/>
        </w:rPr>
      </w:pPr>
      <w:hyperlink w:anchor="_Toc51836941" w:history="1">
        <w:r w:rsidRPr="003A40FA">
          <w:rPr>
            <w:rStyle w:val="Hyperlink"/>
            <w:noProof/>
          </w:rPr>
          <w:t>schermontwerpen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_Toc51836941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600EDCBA" w14:textId="021620E4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3536C122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09C0EF8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DF6FCDC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174F69AD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C95DEF3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7C96E697" w14:textId="511D3F3B" w:rsidR="00851B94" w:rsidRPr="00A42AC2" w:rsidRDefault="00DE2F55" w:rsidP="00A42AC2">
      <w:pPr>
        <w:pStyle w:val="Kop1"/>
      </w:pPr>
      <w:bookmarkStart w:id="0" w:name="page4"/>
      <w:bookmarkStart w:id="1" w:name="_Toc51836935"/>
      <w:bookmarkEnd w:id="0"/>
      <w:r>
        <w:lastRenderedPageBreak/>
        <w:t>Functioneel ontwerp</w:t>
      </w:r>
      <w:bookmarkEnd w:id="1"/>
    </w:p>
    <w:p w14:paraId="441938A6" w14:textId="41BA069B" w:rsidR="00851B94" w:rsidRPr="00DE2F55" w:rsidRDefault="00DE2F55" w:rsidP="00851B94">
      <w:pPr>
        <w:pStyle w:val="Kop2"/>
      </w:pPr>
      <w:bookmarkStart w:id="2" w:name="_Toc51836936"/>
      <w:r>
        <w:t>functionaliteiten</w:t>
      </w:r>
      <w:bookmarkEnd w:id="2"/>
    </w:p>
    <w:p w14:paraId="169F13A5" w14:textId="11810903" w:rsidR="00A42AC2" w:rsidRDefault="00DE2F55" w:rsidP="00A42AC2">
      <w:pPr>
        <w:pStyle w:val="Kop3"/>
      </w:pPr>
      <w:bookmarkStart w:id="3" w:name="_Toc51836937"/>
      <w:proofErr w:type="spellStart"/>
      <w:r w:rsidRPr="00DE2F55">
        <w:t>use</w:t>
      </w:r>
      <w:proofErr w:type="spellEnd"/>
      <w:r w:rsidRPr="00DE2F55">
        <w:t xml:space="preserve"> c</w:t>
      </w:r>
      <w:r>
        <w:t>ase</w:t>
      </w:r>
      <w:bookmarkEnd w:id="3"/>
    </w:p>
    <w:p w14:paraId="11A03AFE" w14:textId="08C8A254" w:rsidR="00DE2F55" w:rsidRDefault="00DE2F55" w:rsidP="00DE2F55"/>
    <w:p w14:paraId="14081E60" w14:textId="02C66E45" w:rsidR="00DE2F55" w:rsidRDefault="00DE2F55" w:rsidP="00DE2F55">
      <w:r>
        <w:rPr>
          <w:noProof/>
        </w:rPr>
        <w:drawing>
          <wp:inline distT="0" distB="0" distL="0" distR="0" wp14:anchorId="1F15CA65" wp14:editId="42E9148E">
            <wp:extent cx="6115050" cy="353377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76A5" w14:textId="55E3372D" w:rsidR="00DE2F55" w:rsidRPr="00DE2F55" w:rsidRDefault="00DE2F55" w:rsidP="00DE2F55">
      <w:pPr>
        <w:pStyle w:val="Kop3"/>
      </w:pPr>
      <w:bookmarkStart w:id="4" w:name="_Toc51836938"/>
      <w:proofErr w:type="spellStart"/>
      <w:r w:rsidRPr="00DE2F55">
        <w:t>use</w:t>
      </w:r>
      <w:proofErr w:type="spellEnd"/>
      <w:r w:rsidRPr="00DE2F55">
        <w:t xml:space="preserve"> c</w:t>
      </w:r>
      <w:r>
        <w:t>ase</w:t>
      </w:r>
      <w:r>
        <w:t xml:space="preserve"> beschrijvingen</w:t>
      </w:r>
      <w:bookmarkEnd w:id="4"/>
    </w:p>
    <w:p w14:paraId="6EE98460" w14:textId="7528FFBE" w:rsidR="00DE2F55" w:rsidRDefault="00DE2F55" w:rsidP="00DE2F55"/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2180"/>
        <w:gridCol w:w="7440"/>
      </w:tblGrid>
      <w:tr w:rsidR="00677DA3" w:rsidRPr="00A65B44" w14:paraId="7A29E2EE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30CF2B" w14:textId="77777777" w:rsidR="00677DA3" w:rsidRPr="00A65B44" w:rsidRDefault="00677DA3" w:rsidP="00D54CCE">
            <w:proofErr w:type="spellStart"/>
            <w:r w:rsidRPr="00A65B44">
              <w:rPr>
                <w:b/>
                <w:bCs/>
              </w:rPr>
              <w:t>UseCase</w:t>
            </w:r>
            <w:proofErr w:type="spellEnd"/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885B78" w14:textId="4F81EE48" w:rsidR="00677DA3" w:rsidRPr="00A65B44" w:rsidRDefault="00677DA3" w:rsidP="00D54CCE">
            <w:r>
              <w:t>oefenen</w:t>
            </w:r>
          </w:p>
        </w:tc>
      </w:tr>
      <w:tr w:rsidR="00677DA3" w:rsidRPr="00A65B44" w14:paraId="2D01E575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F3CA95" w14:textId="77777777" w:rsidR="00677DA3" w:rsidRPr="00A65B44" w:rsidRDefault="00677DA3" w:rsidP="00D54CCE">
            <w:r w:rsidRPr="00A65B44">
              <w:rPr>
                <w:b/>
                <w:bCs/>
              </w:rPr>
              <w:t>Nummer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AF955D" w14:textId="5FB828B0" w:rsidR="00677DA3" w:rsidRPr="00A65B44" w:rsidRDefault="00677DA3" w:rsidP="00D54CCE">
            <w:r>
              <w:t>1</w:t>
            </w:r>
          </w:p>
        </w:tc>
      </w:tr>
      <w:tr w:rsidR="00677DA3" w:rsidRPr="00A65B44" w14:paraId="34D232BC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CC76B9" w14:textId="77777777" w:rsidR="00677DA3" w:rsidRPr="00A65B44" w:rsidRDefault="00677DA3" w:rsidP="00D54CCE">
            <w:r w:rsidRPr="00A65B44">
              <w:rPr>
                <w:b/>
                <w:bCs/>
              </w:rPr>
              <w:t>Actor(en)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35A0C" w14:textId="52EB9E49" w:rsidR="00677DA3" w:rsidRPr="00A65B44" w:rsidRDefault="00677DA3" w:rsidP="00D54CCE">
            <w:r>
              <w:t>gebruiker</w:t>
            </w:r>
          </w:p>
        </w:tc>
      </w:tr>
      <w:tr w:rsidR="00677DA3" w:rsidRPr="00A65B44" w14:paraId="582D2749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F12EDC" w14:textId="77777777" w:rsidR="00677DA3" w:rsidRPr="00A65B44" w:rsidRDefault="00677DA3" w:rsidP="00D54CCE">
            <w:r w:rsidRPr="00A65B44">
              <w:rPr>
                <w:b/>
                <w:bCs/>
              </w:rPr>
              <w:t>Preconditie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9FA297" w14:textId="77777777" w:rsidR="00677DA3" w:rsidRPr="00A65B44" w:rsidRDefault="00677DA3" w:rsidP="00D54CCE"/>
        </w:tc>
      </w:tr>
      <w:tr w:rsidR="00677DA3" w:rsidRPr="00A65B44" w14:paraId="48EC4068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4910B5" w14:textId="77777777" w:rsidR="00677DA3" w:rsidRPr="00A65B44" w:rsidRDefault="00677DA3" w:rsidP="00D54CCE">
            <w:r w:rsidRPr="00A65B44">
              <w:rPr>
                <w:b/>
                <w:bCs/>
              </w:rPr>
              <w:t>Beschrijving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B3390D" w14:textId="77777777" w:rsidR="00677DA3" w:rsidRDefault="00677DA3" w:rsidP="00677DA3">
            <w:pPr>
              <w:spacing w:after="200" w:line="276" w:lineRule="auto"/>
            </w:pPr>
            <w:r>
              <w:t>Gebruiker gaat naar het oefen scherm</w:t>
            </w:r>
          </w:p>
          <w:p w14:paraId="0CA4BEE0" w14:textId="77777777" w:rsidR="00677DA3" w:rsidRDefault="00677DA3" w:rsidP="00677DA3">
            <w:pPr>
              <w:spacing w:after="200" w:line="276" w:lineRule="auto"/>
            </w:pPr>
            <w:r>
              <w:t xml:space="preserve">Daarna kiest de gebruiker een </w:t>
            </w:r>
            <w:proofErr w:type="spellStart"/>
            <w:r>
              <w:t>catogorie</w:t>
            </w:r>
            <w:proofErr w:type="spellEnd"/>
          </w:p>
          <w:p w14:paraId="514B1833" w14:textId="3C568E34" w:rsidR="00677DA3" w:rsidRPr="00A65B44" w:rsidRDefault="00677DA3" w:rsidP="00677DA3">
            <w:pPr>
              <w:spacing w:after="200" w:line="276" w:lineRule="auto"/>
            </w:pPr>
            <w:r>
              <w:t>Dan kan de gebruiker woordjes oefenen</w:t>
            </w:r>
          </w:p>
        </w:tc>
      </w:tr>
      <w:tr w:rsidR="00677DA3" w:rsidRPr="00A65B44" w14:paraId="3EAFB69B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6FB47E" w14:textId="77777777" w:rsidR="00677DA3" w:rsidRPr="00A65B44" w:rsidRDefault="00677DA3" w:rsidP="00D54CCE">
            <w:r w:rsidRPr="00A65B44">
              <w:rPr>
                <w:b/>
                <w:bCs/>
              </w:rPr>
              <w:t>Uitzonderingen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6C1008" w14:textId="77777777" w:rsidR="00677DA3" w:rsidRPr="00A65B44" w:rsidRDefault="00677DA3" w:rsidP="00D54CCE"/>
        </w:tc>
      </w:tr>
      <w:tr w:rsidR="00677DA3" w:rsidRPr="00A65B44" w14:paraId="4AC34C1F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FD3EE2" w14:textId="77777777" w:rsidR="00677DA3" w:rsidRPr="00A65B44" w:rsidRDefault="00677DA3" w:rsidP="00D54CCE">
            <w:r w:rsidRPr="00A65B44">
              <w:rPr>
                <w:b/>
                <w:bCs/>
              </w:rPr>
              <w:t>Postconditie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62577F" w14:textId="700FDA5C" w:rsidR="00677DA3" w:rsidRPr="00A65B44" w:rsidRDefault="00677DA3" w:rsidP="00D54CCE">
            <w:r>
              <w:t>Gebruiker heef oefening gedaan</w:t>
            </w:r>
          </w:p>
        </w:tc>
      </w:tr>
      <w:tr w:rsidR="00677DA3" w:rsidRPr="00A65B44" w14:paraId="1CA93264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38E4FF" w14:textId="77777777" w:rsidR="00677DA3" w:rsidRPr="00677DA3" w:rsidRDefault="00677DA3" w:rsidP="00D54CCE">
            <w:pPr>
              <w:rPr>
                <w:b/>
                <w:bCs/>
              </w:rPr>
            </w:pPr>
            <w:proofErr w:type="spellStart"/>
            <w:r w:rsidRPr="00A65B44">
              <w:rPr>
                <w:b/>
                <w:bCs/>
              </w:rPr>
              <w:lastRenderedPageBreak/>
              <w:t>UseCase</w:t>
            </w:r>
            <w:proofErr w:type="spellEnd"/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B5E1EE" w14:textId="684B62A6" w:rsidR="00677DA3" w:rsidRPr="00A65B44" w:rsidRDefault="00677DA3" w:rsidP="00D54CCE">
            <w:r>
              <w:t>spelen</w:t>
            </w:r>
          </w:p>
        </w:tc>
      </w:tr>
      <w:tr w:rsidR="00677DA3" w:rsidRPr="00A65B44" w14:paraId="7EA451C0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FEF262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Nummer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A55B17" w14:textId="2194E267" w:rsidR="00677DA3" w:rsidRPr="00A65B44" w:rsidRDefault="00677DA3" w:rsidP="00D54CCE">
            <w:r>
              <w:t>2</w:t>
            </w:r>
          </w:p>
        </w:tc>
      </w:tr>
      <w:tr w:rsidR="00677DA3" w:rsidRPr="00A65B44" w14:paraId="19489A08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E12F23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Actor(en)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D9F2E8" w14:textId="4E6E08D7" w:rsidR="00677DA3" w:rsidRPr="00A65B44" w:rsidRDefault="00677DA3" w:rsidP="00D54CCE">
            <w:r>
              <w:t>gebruiker</w:t>
            </w:r>
          </w:p>
        </w:tc>
      </w:tr>
      <w:tr w:rsidR="00677DA3" w:rsidRPr="00A65B44" w14:paraId="20D145F1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49EB7E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Preconditie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DBF84B" w14:textId="77777777" w:rsidR="00677DA3" w:rsidRPr="00A65B44" w:rsidRDefault="00677DA3" w:rsidP="00D54CCE"/>
        </w:tc>
      </w:tr>
      <w:tr w:rsidR="00677DA3" w:rsidRPr="00A65B44" w14:paraId="786E3146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74E939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Beschrijving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23EBCC" w14:textId="3E76DC75" w:rsidR="00677DA3" w:rsidRDefault="00677DA3" w:rsidP="00677DA3">
            <w:pPr>
              <w:numPr>
                <w:ilvl w:val="0"/>
                <w:numId w:val="2"/>
              </w:numPr>
              <w:spacing w:after="200" w:line="276" w:lineRule="auto"/>
            </w:pPr>
            <w:r>
              <w:t xml:space="preserve">Kies een </w:t>
            </w:r>
            <w:proofErr w:type="spellStart"/>
            <w:r>
              <w:t>catogorie</w:t>
            </w:r>
            <w:proofErr w:type="spellEnd"/>
          </w:p>
          <w:p w14:paraId="2C19E4E0" w14:textId="11B92A8A" w:rsidR="00677DA3" w:rsidRPr="00A65B44" w:rsidRDefault="00677DA3" w:rsidP="00677DA3">
            <w:pPr>
              <w:numPr>
                <w:ilvl w:val="0"/>
                <w:numId w:val="2"/>
              </w:numPr>
              <w:spacing w:after="200" w:line="276" w:lineRule="auto"/>
            </w:pPr>
            <w:r>
              <w:t xml:space="preserve">Start met de </w:t>
            </w:r>
            <w:proofErr w:type="spellStart"/>
            <w:r>
              <w:t>quez</w:t>
            </w:r>
            <w:proofErr w:type="spellEnd"/>
          </w:p>
        </w:tc>
      </w:tr>
      <w:tr w:rsidR="00677DA3" w:rsidRPr="00A65B44" w14:paraId="1A9A29F6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654AB5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Uitzonderingen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EFDA64" w14:textId="77777777" w:rsidR="00677DA3" w:rsidRPr="00A65B44" w:rsidRDefault="00677DA3" w:rsidP="00D54CCE"/>
        </w:tc>
      </w:tr>
      <w:tr w:rsidR="00677DA3" w:rsidRPr="00A65B44" w14:paraId="407347E3" w14:textId="77777777" w:rsidTr="00677DA3">
        <w:trPr>
          <w:trHeight w:val="1116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4890F8" w14:textId="77777777" w:rsidR="00677DA3" w:rsidRPr="00677DA3" w:rsidRDefault="00677DA3" w:rsidP="00D54CCE">
            <w:pPr>
              <w:rPr>
                <w:b/>
                <w:bCs/>
              </w:rPr>
            </w:pPr>
            <w:r w:rsidRPr="00A65B44">
              <w:rPr>
                <w:b/>
                <w:bCs/>
              </w:rPr>
              <w:t>Postconditie</w:t>
            </w:r>
          </w:p>
        </w:tc>
        <w:tc>
          <w:tcPr>
            <w:tcW w:w="7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EE4254" w14:textId="360CFF45" w:rsidR="00677DA3" w:rsidRPr="00A65B44" w:rsidRDefault="00677DA3" w:rsidP="00D54CCE">
            <w:r>
              <w:t>Heeft quiz gemaakt en kan een score achterlaten</w:t>
            </w:r>
          </w:p>
        </w:tc>
      </w:tr>
    </w:tbl>
    <w:p w14:paraId="40E80FCA" w14:textId="405E7670" w:rsidR="00677DA3" w:rsidRDefault="00677DA3" w:rsidP="00DE2F55"/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80" w:firstRow="0" w:lastRow="0" w:firstColumn="1" w:lastColumn="0" w:noHBand="0" w:noVBand="1"/>
      </w:tblPr>
      <w:tblGrid>
        <w:gridCol w:w="2180"/>
        <w:gridCol w:w="7440"/>
      </w:tblGrid>
      <w:tr w:rsidR="00677DA3" w:rsidRPr="00A65B44" w14:paraId="1DD8BD0F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19C2A1" w14:textId="77777777" w:rsidR="00677DA3" w:rsidRPr="00A65B44" w:rsidRDefault="00677DA3" w:rsidP="00D54CCE">
            <w:proofErr w:type="spellStart"/>
            <w:r w:rsidRPr="00A65B44">
              <w:rPr>
                <w:b/>
                <w:bCs/>
              </w:rPr>
              <w:t>UseCase</w:t>
            </w:r>
            <w:proofErr w:type="spellEnd"/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4C6558" w14:textId="7A57B49C" w:rsidR="00677DA3" w:rsidRPr="00A65B44" w:rsidRDefault="00677DA3" w:rsidP="00D54CCE">
            <w:r>
              <w:t>Scores geven</w:t>
            </w:r>
          </w:p>
        </w:tc>
      </w:tr>
      <w:tr w:rsidR="00677DA3" w:rsidRPr="00A65B44" w14:paraId="4CE8FFBA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D9A4FE" w14:textId="77777777" w:rsidR="00677DA3" w:rsidRPr="00A65B44" w:rsidRDefault="00677DA3" w:rsidP="00D54CCE">
            <w:r w:rsidRPr="00A65B44">
              <w:rPr>
                <w:b/>
                <w:bCs/>
              </w:rPr>
              <w:t>Nummer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9B7520" w14:textId="01B7BB83" w:rsidR="00677DA3" w:rsidRPr="00A65B44" w:rsidRDefault="00677DA3" w:rsidP="00D54CCE">
            <w:r>
              <w:t>3</w:t>
            </w:r>
          </w:p>
        </w:tc>
      </w:tr>
      <w:tr w:rsidR="00677DA3" w:rsidRPr="00A65B44" w14:paraId="1BBEFB19" w14:textId="77777777" w:rsidTr="00D54CCE">
        <w:trPr>
          <w:trHeight w:val="541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A757C4" w14:textId="77777777" w:rsidR="00677DA3" w:rsidRPr="00A65B44" w:rsidRDefault="00677DA3" w:rsidP="00D54CCE">
            <w:r w:rsidRPr="00A65B44">
              <w:rPr>
                <w:b/>
                <w:bCs/>
              </w:rPr>
              <w:t>Actor(en)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DEC1D6" w14:textId="40F4E31B" w:rsidR="00677DA3" w:rsidRPr="00A65B44" w:rsidRDefault="00677DA3" w:rsidP="00D54CCE">
            <w:r>
              <w:t>gebruiker</w:t>
            </w:r>
          </w:p>
        </w:tc>
      </w:tr>
      <w:tr w:rsidR="00677DA3" w:rsidRPr="00A65B44" w14:paraId="5CC36A03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B3A515" w14:textId="77777777" w:rsidR="00677DA3" w:rsidRPr="00A65B44" w:rsidRDefault="00677DA3" w:rsidP="00D54CCE">
            <w:r w:rsidRPr="00A65B44">
              <w:rPr>
                <w:b/>
                <w:bCs/>
              </w:rPr>
              <w:t>Preconditie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D0D68A" w14:textId="77777777" w:rsidR="00677DA3" w:rsidRPr="00A65B44" w:rsidRDefault="00677DA3" w:rsidP="00D54CCE"/>
        </w:tc>
      </w:tr>
      <w:tr w:rsidR="00677DA3" w:rsidRPr="00A65B44" w14:paraId="74BC4678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C6D4EC" w14:textId="77777777" w:rsidR="00677DA3" w:rsidRPr="00A65B44" w:rsidRDefault="00677DA3" w:rsidP="00D54CCE">
            <w:r w:rsidRPr="00A65B44">
              <w:rPr>
                <w:b/>
                <w:bCs/>
              </w:rPr>
              <w:t>Beschrijving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347CA" w14:textId="3A92700C" w:rsidR="00677DA3" w:rsidRDefault="00677DA3" w:rsidP="00677DA3">
            <w:pPr>
              <w:numPr>
                <w:ilvl w:val="0"/>
                <w:numId w:val="2"/>
              </w:numPr>
              <w:spacing w:after="200" w:line="276" w:lineRule="auto"/>
            </w:pPr>
            <w:r>
              <w:t>Rond een quiz af</w:t>
            </w:r>
          </w:p>
          <w:p w14:paraId="3F45D2FF" w14:textId="224BD23B" w:rsidR="00677DA3" w:rsidRPr="00A65B44" w:rsidRDefault="00677DA3" w:rsidP="00677DA3">
            <w:pPr>
              <w:numPr>
                <w:ilvl w:val="0"/>
                <w:numId w:val="2"/>
              </w:numPr>
              <w:spacing w:after="200" w:line="276" w:lineRule="auto"/>
            </w:pPr>
            <w:r>
              <w:t>Druk op de hoeveelheid sterren die je wilt geven</w:t>
            </w:r>
          </w:p>
        </w:tc>
      </w:tr>
      <w:tr w:rsidR="00677DA3" w:rsidRPr="00A65B44" w14:paraId="1E8389CB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E84E85" w14:textId="77777777" w:rsidR="00677DA3" w:rsidRPr="00A65B44" w:rsidRDefault="00677DA3" w:rsidP="00D54CCE">
            <w:r w:rsidRPr="00A65B44">
              <w:rPr>
                <w:b/>
                <w:bCs/>
              </w:rPr>
              <w:t>Uitzonderingen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1937EE" w14:textId="7344836E" w:rsidR="00677DA3" w:rsidRPr="00A65B44" w:rsidRDefault="00677DA3" w:rsidP="00D54CCE">
            <w:r>
              <w:t>Rond geen quiz af</w:t>
            </w:r>
          </w:p>
        </w:tc>
      </w:tr>
      <w:tr w:rsidR="00677DA3" w:rsidRPr="00A65B44" w14:paraId="6EAC2661" w14:textId="77777777" w:rsidTr="00D54CCE">
        <w:trPr>
          <w:trHeight w:val="1116"/>
        </w:trPr>
        <w:tc>
          <w:tcPr>
            <w:tcW w:w="218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49EC9D" w14:textId="77777777" w:rsidR="00677DA3" w:rsidRPr="00A65B44" w:rsidRDefault="00677DA3" w:rsidP="00D54CCE">
            <w:r w:rsidRPr="00A65B44">
              <w:rPr>
                <w:b/>
                <w:bCs/>
              </w:rPr>
              <w:t>Postconditie</w:t>
            </w:r>
          </w:p>
        </w:tc>
        <w:tc>
          <w:tcPr>
            <w:tcW w:w="744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721E5" w14:textId="42CF964E" w:rsidR="00677DA3" w:rsidRPr="00A65B44" w:rsidRDefault="00677DA3" w:rsidP="00D54CCE">
            <w:r>
              <w:t xml:space="preserve">Nieuwe score toegevoegd </w:t>
            </w:r>
          </w:p>
        </w:tc>
      </w:tr>
    </w:tbl>
    <w:p w14:paraId="02F28660" w14:textId="77777777" w:rsidR="00677DA3" w:rsidRPr="00DE2F55" w:rsidRDefault="00677DA3" w:rsidP="00DE2F55"/>
    <w:p w14:paraId="6FC16486" w14:textId="4A328581" w:rsidR="00A42AC2" w:rsidRDefault="00DE2F55" w:rsidP="00A42AC2">
      <w:pPr>
        <w:pStyle w:val="Kop2"/>
      </w:pPr>
      <w:bookmarkStart w:id="5" w:name="_Toc32355058"/>
      <w:bookmarkStart w:id="6" w:name="_Toc51836939"/>
      <w:r w:rsidRPr="00DE2F55">
        <w:lastRenderedPageBreak/>
        <w:t>Na</w:t>
      </w:r>
      <w:r>
        <w:t>vigatie Diagram</w:t>
      </w:r>
      <w:bookmarkEnd w:id="6"/>
    </w:p>
    <w:p w14:paraId="1ADF89AA" w14:textId="16F69034" w:rsidR="00DE2F55" w:rsidRPr="00DE2F55" w:rsidRDefault="00DE2F55" w:rsidP="00DE2F55">
      <w:r w:rsidRPr="00DE2F55">
        <w:drawing>
          <wp:inline distT="0" distB="0" distL="0" distR="0" wp14:anchorId="0C06D02B" wp14:editId="18C1AC3F">
            <wp:extent cx="6118860" cy="3441700"/>
            <wp:effectExtent l="0" t="0" r="0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62BC" w14:textId="4AEDAD86" w:rsidR="00A42AC2" w:rsidRPr="00DE2F55" w:rsidRDefault="00DE2F55" w:rsidP="00A42AC2">
      <w:pPr>
        <w:pStyle w:val="Kop2"/>
      </w:pPr>
      <w:bookmarkStart w:id="7" w:name="_Toc32355059"/>
      <w:bookmarkStart w:id="8" w:name="_Toc51836940"/>
      <w:bookmarkEnd w:id="5"/>
      <w:r>
        <w:t>Lijst van schermen</w:t>
      </w:r>
      <w:bookmarkEnd w:id="8"/>
    </w:p>
    <w:bookmarkEnd w:id="7"/>
    <w:p w14:paraId="7FEAC273" w14:textId="6F0323EA" w:rsidR="00A42AC2" w:rsidRPr="00DE2F55" w:rsidRDefault="00DE2F55">
      <w:pPr>
        <w:spacing w:after="160" w:line="259" w:lineRule="auto"/>
      </w:pPr>
      <w:r w:rsidRPr="00DE2F55">
        <w:drawing>
          <wp:anchor distT="0" distB="0" distL="114300" distR="114300" simplePos="0" relativeHeight="251660288" behindDoc="0" locked="0" layoutInCell="1" allowOverlap="1" wp14:anchorId="5C89BC7E" wp14:editId="31B85B79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118860" cy="3441700"/>
            <wp:effectExtent l="0" t="0" r="0" b="0"/>
            <wp:wrapSquare wrapText="bothSides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F2980" w14:textId="68A6ECBB" w:rsidR="00DE2F55" w:rsidRDefault="00DE2F55" w:rsidP="00DE2F55">
      <w:pPr>
        <w:pStyle w:val="Kop2"/>
      </w:pPr>
      <w:bookmarkStart w:id="9" w:name="_Toc51836941"/>
      <w:r>
        <w:lastRenderedPageBreak/>
        <w:t>schermontwerpen</w:t>
      </w:r>
      <w:bookmarkEnd w:id="9"/>
    </w:p>
    <w:p w14:paraId="3C04DDB8" w14:textId="0FBAB30C" w:rsidR="00DE2F55" w:rsidRDefault="00DE2F55">
      <w:pPr>
        <w:spacing w:after="160" w:line="259" w:lineRule="auto"/>
        <w:rPr>
          <w:noProof/>
        </w:rPr>
      </w:pPr>
      <w:r w:rsidRPr="00DE2F55">
        <w:drawing>
          <wp:anchor distT="0" distB="0" distL="114300" distR="114300" simplePos="0" relativeHeight="251661312" behindDoc="0" locked="0" layoutInCell="1" allowOverlap="1" wp14:anchorId="18BABAFE" wp14:editId="525C192C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2038350" cy="4413250"/>
            <wp:effectExtent l="0" t="0" r="0" b="0"/>
            <wp:wrapSquare wrapText="bothSides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splash</w:t>
      </w:r>
      <w:proofErr w:type="spellEnd"/>
      <w:r>
        <w:t>-screen:</w:t>
      </w:r>
      <w:r w:rsidRPr="00DE2F55">
        <w:rPr>
          <w:noProof/>
        </w:rPr>
        <w:t xml:space="preserve"> </w:t>
      </w:r>
    </w:p>
    <w:p w14:paraId="569F5211" w14:textId="33120FBE" w:rsidR="00DE2F55" w:rsidRDefault="00DE2F55">
      <w:pPr>
        <w:spacing w:after="160" w:line="259" w:lineRule="auto"/>
        <w:rPr>
          <w:noProof/>
        </w:rPr>
      </w:pPr>
    </w:p>
    <w:p w14:paraId="0D6FECD4" w14:textId="6565D187" w:rsidR="00DE2F55" w:rsidRDefault="00DE2F55">
      <w:pPr>
        <w:spacing w:after="160" w:line="259" w:lineRule="auto"/>
        <w:rPr>
          <w:noProof/>
        </w:rPr>
      </w:pPr>
    </w:p>
    <w:p w14:paraId="59417444" w14:textId="25889374" w:rsidR="00DE2F55" w:rsidRDefault="00DE2F55">
      <w:pPr>
        <w:spacing w:after="160" w:line="259" w:lineRule="auto"/>
        <w:rPr>
          <w:noProof/>
        </w:rPr>
      </w:pPr>
    </w:p>
    <w:p w14:paraId="5570E936" w14:textId="5CD6FAE7" w:rsidR="00DE2F55" w:rsidRDefault="00DE2F55">
      <w:pPr>
        <w:spacing w:after="160" w:line="259" w:lineRule="auto"/>
        <w:rPr>
          <w:noProof/>
        </w:rPr>
      </w:pPr>
    </w:p>
    <w:p w14:paraId="59FD2C34" w14:textId="046CE686" w:rsidR="00DE2F55" w:rsidRDefault="00DE2F55">
      <w:pPr>
        <w:spacing w:after="160" w:line="259" w:lineRule="auto"/>
        <w:rPr>
          <w:noProof/>
        </w:rPr>
      </w:pPr>
    </w:p>
    <w:p w14:paraId="57C47AA5" w14:textId="5ACAA979" w:rsidR="00DE2F55" w:rsidRDefault="00DE2F55">
      <w:pPr>
        <w:spacing w:after="160" w:line="259" w:lineRule="auto"/>
        <w:rPr>
          <w:noProof/>
        </w:rPr>
      </w:pPr>
    </w:p>
    <w:p w14:paraId="0A072F2D" w14:textId="43BED9C7" w:rsidR="00DE2F55" w:rsidRDefault="00DE2F55">
      <w:pPr>
        <w:spacing w:after="160" w:line="259" w:lineRule="auto"/>
        <w:rPr>
          <w:noProof/>
        </w:rPr>
      </w:pPr>
    </w:p>
    <w:p w14:paraId="11B86B92" w14:textId="2AB79395" w:rsidR="00DE2F55" w:rsidRDefault="00DE2F55">
      <w:pPr>
        <w:spacing w:after="160" w:line="259" w:lineRule="auto"/>
        <w:rPr>
          <w:noProof/>
        </w:rPr>
      </w:pPr>
    </w:p>
    <w:p w14:paraId="7E79205D" w14:textId="743CB7F2" w:rsidR="00DE2F55" w:rsidRDefault="00DE2F55">
      <w:pPr>
        <w:spacing w:after="160" w:line="259" w:lineRule="auto"/>
        <w:rPr>
          <w:noProof/>
        </w:rPr>
      </w:pPr>
    </w:p>
    <w:p w14:paraId="0BE23DAA" w14:textId="77777777" w:rsidR="00DE2F55" w:rsidRDefault="00DE2F55">
      <w:pPr>
        <w:spacing w:after="160" w:line="259" w:lineRule="auto"/>
        <w:rPr>
          <w:noProof/>
        </w:rPr>
      </w:pPr>
    </w:p>
    <w:p w14:paraId="7F2DC5E8" w14:textId="77777777" w:rsidR="00DE2F55" w:rsidRDefault="00DE2F55">
      <w:pPr>
        <w:spacing w:after="160" w:line="259" w:lineRule="auto"/>
        <w:rPr>
          <w:noProof/>
        </w:rPr>
      </w:pPr>
    </w:p>
    <w:p w14:paraId="349E9FFD" w14:textId="77777777" w:rsidR="00DE2F55" w:rsidRDefault="00DE2F55">
      <w:pPr>
        <w:spacing w:after="160" w:line="259" w:lineRule="auto"/>
        <w:rPr>
          <w:noProof/>
        </w:rPr>
      </w:pPr>
    </w:p>
    <w:p w14:paraId="12382866" w14:textId="77777777" w:rsidR="00DE2F55" w:rsidRDefault="00DE2F55">
      <w:pPr>
        <w:spacing w:after="160" w:line="259" w:lineRule="auto"/>
        <w:rPr>
          <w:noProof/>
        </w:rPr>
      </w:pPr>
    </w:p>
    <w:p w14:paraId="39F6A8B0" w14:textId="77777777" w:rsidR="00DE2F55" w:rsidRDefault="00DE2F55">
      <w:pPr>
        <w:spacing w:after="160" w:line="259" w:lineRule="auto"/>
        <w:rPr>
          <w:noProof/>
        </w:rPr>
      </w:pPr>
    </w:p>
    <w:p w14:paraId="3E19B1E8" w14:textId="77777777" w:rsidR="00DE2F55" w:rsidRDefault="00DE2F55">
      <w:pPr>
        <w:spacing w:after="160" w:line="259" w:lineRule="auto"/>
        <w:rPr>
          <w:noProof/>
        </w:rPr>
      </w:pPr>
    </w:p>
    <w:p w14:paraId="5603F1EC" w14:textId="77777777" w:rsidR="00DE2F55" w:rsidRDefault="00DE2F55">
      <w:pPr>
        <w:spacing w:after="160" w:line="259" w:lineRule="auto"/>
        <w:rPr>
          <w:noProof/>
        </w:rPr>
      </w:pPr>
    </w:p>
    <w:p w14:paraId="77A14A56" w14:textId="77777777" w:rsidR="00DE2F55" w:rsidRDefault="00DE2F55">
      <w:pPr>
        <w:spacing w:after="160" w:line="259" w:lineRule="auto"/>
        <w:rPr>
          <w:noProof/>
        </w:rPr>
      </w:pPr>
    </w:p>
    <w:p w14:paraId="02515A08" w14:textId="77777777" w:rsidR="00DE2F55" w:rsidRDefault="00DE2F55">
      <w:pPr>
        <w:spacing w:after="160" w:line="259" w:lineRule="auto"/>
        <w:rPr>
          <w:noProof/>
        </w:rPr>
      </w:pPr>
    </w:p>
    <w:p w14:paraId="04508ACA" w14:textId="77777777" w:rsidR="00DE2F55" w:rsidRDefault="00DE2F55">
      <w:pPr>
        <w:spacing w:after="160" w:line="259" w:lineRule="auto"/>
        <w:rPr>
          <w:noProof/>
        </w:rPr>
      </w:pPr>
    </w:p>
    <w:p w14:paraId="359D2859" w14:textId="33A9896F" w:rsidR="00DE2F55" w:rsidRDefault="00DE2F55">
      <w:pPr>
        <w:spacing w:after="160" w:line="259" w:lineRule="auto"/>
        <w:rPr>
          <w:noProof/>
        </w:rPr>
      </w:pPr>
      <w:r>
        <w:rPr>
          <w:noProof/>
        </w:rPr>
        <w:t>Oefen-screen:</w:t>
      </w:r>
      <w:r w:rsidRPr="00DE2F55">
        <w:rPr>
          <w:noProof/>
        </w:rPr>
        <w:t xml:space="preserve"> </w:t>
      </w:r>
    </w:p>
    <w:p w14:paraId="5C0686C6" w14:textId="2C6317C9" w:rsidR="00DE2F55" w:rsidRDefault="00DE2F55">
      <w:pPr>
        <w:spacing w:after="160" w:line="259" w:lineRule="auto"/>
        <w:rPr>
          <w:noProof/>
        </w:rPr>
      </w:pPr>
      <w:r w:rsidRPr="00DE2F5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7B2B9B6" wp14:editId="7094446C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105025" cy="4558665"/>
            <wp:effectExtent l="0" t="0" r="9525" b="0"/>
            <wp:wrapSquare wrapText="bothSides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19BF7" w14:textId="5D06B8D6" w:rsidR="00DE2F55" w:rsidRDefault="00DE2F55">
      <w:pPr>
        <w:spacing w:after="160" w:line="259" w:lineRule="auto"/>
        <w:rPr>
          <w:noProof/>
        </w:rPr>
      </w:pPr>
    </w:p>
    <w:p w14:paraId="7F1F37A4" w14:textId="48488517" w:rsidR="00DE2F55" w:rsidRDefault="00DE2F55">
      <w:pPr>
        <w:spacing w:after="160" w:line="259" w:lineRule="auto"/>
        <w:rPr>
          <w:noProof/>
        </w:rPr>
      </w:pPr>
    </w:p>
    <w:p w14:paraId="705019EF" w14:textId="544561B1" w:rsidR="00DE2F55" w:rsidRDefault="00DE2F55">
      <w:pPr>
        <w:spacing w:after="160" w:line="259" w:lineRule="auto"/>
        <w:rPr>
          <w:noProof/>
        </w:rPr>
      </w:pPr>
    </w:p>
    <w:p w14:paraId="3203397B" w14:textId="1016F699" w:rsidR="00DE2F55" w:rsidRDefault="00DE2F55">
      <w:pPr>
        <w:spacing w:after="160" w:line="259" w:lineRule="auto"/>
        <w:rPr>
          <w:noProof/>
        </w:rPr>
      </w:pPr>
    </w:p>
    <w:p w14:paraId="4785A6F2" w14:textId="6C9D9C7A" w:rsidR="00DE2F55" w:rsidRDefault="00DE2F55">
      <w:pPr>
        <w:spacing w:after="160" w:line="259" w:lineRule="auto"/>
        <w:rPr>
          <w:noProof/>
        </w:rPr>
      </w:pPr>
    </w:p>
    <w:p w14:paraId="73D53C65" w14:textId="5B314061" w:rsidR="00DE2F55" w:rsidRDefault="00DE2F55">
      <w:pPr>
        <w:spacing w:after="160" w:line="259" w:lineRule="auto"/>
        <w:rPr>
          <w:noProof/>
        </w:rPr>
      </w:pPr>
    </w:p>
    <w:p w14:paraId="4342EEEC" w14:textId="7DF5D3F9" w:rsidR="00DE2F55" w:rsidRDefault="00DE2F55">
      <w:pPr>
        <w:spacing w:after="160" w:line="259" w:lineRule="auto"/>
        <w:rPr>
          <w:noProof/>
        </w:rPr>
      </w:pPr>
    </w:p>
    <w:p w14:paraId="718EF57E" w14:textId="77777777" w:rsidR="00DE2F55" w:rsidRDefault="00DE2F55">
      <w:pPr>
        <w:spacing w:after="160" w:line="259" w:lineRule="auto"/>
        <w:rPr>
          <w:noProof/>
        </w:rPr>
      </w:pPr>
    </w:p>
    <w:p w14:paraId="5CAE9B21" w14:textId="069BF03F" w:rsidR="00DE2F55" w:rsidRDefault="00DE2F55">
      <w:pPr>
        <w:spacing w:after="160" w:line="259" w:lineRule="auto"/>
        <w:rPr>
          <w:noProof/>
        </w:rPr>
      </w:pPr>
    </w:p>
    <w:p w14:paraId="6B3D124B" w14:textId="0373C932" w:rsidR="00DE2F55" w:rsidRDefault="00DE2F55">
      <w:pPr>
        <w:spacing w:after="160" w:line="259" w:lineRule="auto"/>
        <w:rPr>
          <w:noProof/>
        </w:rPr>
      </w:pPr>
    </w:p>
    <w:p w14:paraId="437C556C" w14:textId="34DB6BD5" w:rsidR="00DE2F55" w:rsidRDefault="00DE2F55">
      <w:pPr>
        <w:spacing w:after="160" w:line="259" w:lineRule="auto"/>
        <w:rPr>
          <w:noProof/>
        </w:rPr>
      </w:pPr>
    </w:p>
    <w:p w14:paraId="73F8E79A" w14:textId="77777777" w:rsidR="00DE2F55" w:rsidRDefault="00DE2F55">
      <w:pPr>
        <w:spacing w:after="160" w:line="259" w:lineRule="auto"/>
        <w:rPr>
          <w:noProof/>
        </w:rPr>
      </w:pPr>
    </w:p>
    <w:p w14:paraId="78E52B97" w14:textId="702A3FCF" w:rsidR="00DE2F55" w:rsidRDefault="00DE2F55">
      <w:pPr>
        <w:spacing w:after="160" w:line="259" w:lineRule="auto"/>
        <w:rPr>
          <w:noProof/>
        </w:rPr>
      </w:pPr>
    </w:p>
    <w:p w14:paraId="7188FD4C" w14:textId="07AD2E30" w:rsidR="00DE2F55" w:rsidRDefault="00DE2F55">
      <w:pPr>
        <w:spacing w:after="160" w:line="259" w:lineRule="auto"/>
        <w:rPr>
          <w:noProof/>
        </w:rPr>
      </w:pPr>
    </w:p>
    <w:p w14:paraId="1848E4F8" w14:textId="12DB134E" w:rsidR="00DE2F55" w:rsidRDefault="00DE2F55">
      <w:pPr>
        <w:spacing w:after="160" w:line="259" w:lineRule="auto"/>
        <w:rPr>
          <w:noProof/>
        </w:rPr>
      </w:pPr>
    </w:p>
    <w:p w14:paraId="5D6D8EC6" w14:textId="15B7622C" w:rsidR="00DE2F55" w:rsidRPr="00DE2F55" w:rsidRDefault="00DE2F55">
      <w:pPr>
        <w:spacing w:after="160" w:line="259" w:lineRule="auto"/>
        <w:rPr>
          <w:noProof/>
          <w:lang w:val="en-US"/>
        </w:rPr>
      </w:pPr>
      <w:r w:rsidRPr="00DE2F55">
        <w:rPr>
          <w:noProof/>
        </w:rPr>
        <w:drawing>
          <wp:anchor distT="0" distB="0" distL="114300" distR="114300" simplePos="0" relativeHeight="251663360" behindDoc="0" locked="0" layoutInCell="1" allowOverlap="1" wp14:anchorId="1E80E96D" wp14:editId="3C35C97A">
            <wp:simplePos x="0" y="0"/>
            <wp:positionH relativeFrom="margin">
              <wp:posOffset>-635</wp:posOffset>
            </wp:positionH>
            <wp:positionV relativeFrom="paragraph">
              <wp:posOffset>340995</wp:posOffset>
            </wp:positionV>
            <wp:extent cx="1855470" cy="4018915"/>
            <wp:effectExtent l="0" t="0" r="0" b="0"/>
            <wp:wrapSquare wrapText="bothSides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2F55">
        <w:rPr>
          <w:noProof/>
          <w:lang w:val="en-US"/>
        </w:rPr>
        <w:t xml:space="preserve">Quez-screen: </w:t>
      </w:r>
      <w:r w:rsidRPr="00DE2F55">
        <w:rPr>
          <w:noProof/>
          <w:lang w:val="en-US"/>
        </w:rPr>
        <w:br w:type="page"/>
      </w:r>
      <w:r w:rsidRPr="00DE2F55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56B0FC0" wp14:editId="43A816C2">
            <wp:simplePos x="0" y="0"/>
            <wp:positionH relativeFrom="margin">
              <wp:posOffset>1095375</wp:posOffset>
            </wp:positionH>
            <wp:positionV relativeFrom="paragraph">
              <wp:posOffset>635</wp:posOffset>
            </wp:positionV>
            <wp:extent cx="1762125" cy="3815715"/>
            <wp:effectExtent l="0" t="0" r="9525" b="0"/>
            <wp:wrapSquare wrapText="bothSides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2F55">
        <w:rPr>
          <w:noProof/>
          <w:lang w:val="en-US"/>
        </w:rPr>
        <w:t>score-screen:</w:t>
      </w:r>
    </w:p>
    <w:p w14:paraId="00EF4F02" w14:textId="14B42656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2FAE5BB9" w14:textId="4F01A20C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0CB27809" w14:textId="305C6E7F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6507CA1D" w14:textId="48F7CDF9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65A59489" w14:textId="57E71423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56FC780D" w14:textId="5CDAF4CA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38362938" w14:textId="77777777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4E8E3676" w14:textId="77777777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745D0F42" w14:textId="382FBB87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17D98EA2" w14:textId="59B11BEC" w:rsidR="00DE2F55" w:rsidRPr="00DE2F55" w:rsidRDefault="00DE2F55">
      <w:pPr>
        <w:spacing w:after="160" w:line="259" w:lineRule="auto"/>
        <w:rPr>
          <w:noProof/>
          <w:lang w:val="en-US"/>
        </w:rPr>
      </w:pPr>
    </w:p>
    <w:p w14:paraId="414A35A8" w14:textId="52CF0F22" w:rsidR="00DE2F55" w:rsidRPr="00DE2F55" w:rsidRDefault="00DE2F55">
      <w:pPr>
        <w:spacing w:after="160" w:line="259" w:lineRule="auto"/>
        <w:rPr>
          <w:noProof/>
          <w:lang w:val="en-US"/>
        </w:rPr>
      </w:pPr>
      <w:r w:rsidRPr="00DE2F55">
        <w:rPr>
          <w:noProof/>
        </w:rPr>
        <w:drawing>
          <wp:anchor distT="0" distB="0" distL="114300" distR="114300" simplePos="0" relativeHeight="251665408" behindDoc="0" locked="0" layoutInCell="1" allowOverlap="1" wp14:anchorId="5B81A50A" wp14:editId="472D7181">
            <wp:simplePos x="0" y="0"/>
            <wp:positionH relativeFrom="column">
              <wp:posOffset>1111885</wp:posOffset>
            </wp:positionH>
            <wp:positionV relativeFrom="paragraph">
              <wp:posOffset>241300</wp:posOffset>
            </wp:positionV>
            <wp:extent cx="1974215" cy="4276725"/>
            <wp:effectExtent l="0" t="0" r="6985" b="0"/>
            <wp:wrapSquare wrapText="bothSides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2A3A1" w14:textId="3E3AE9D2" w:rsidR="00851B94" w:rsidRPr="00A42AC2" w:rsidRDefault="00DE2F55" w:rsidP="00677DA3">
      <w:pPr>
        <w:spacing w:after="160" w:line="259" w:lineRule="auto"/>
        <w:rPr>
          <w:noProof/>
          <w:lang w:val="en-US"/>
        </w:rPr>
      </w:pPr>
      <w:r w:rsidRPr="00DE2F55">
        <w:rPr>
          <w:noProof/>
          <w:lang w:val="en-US"/>
        </w:rPr>
        <w:t xml:space="preserve">About screen: </w:t>
      </w:r>
    </w:p>
    <w:sectPr w:rsidR="00851B94" w:rsidRPr="00A42AC2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8AA1B" w14:textId="77777777" w:rsidR="00BB4DE7" w:rsidRDefault="00BB4DE7" w:rsidP="00A42AC2">
      <w:r>
        <w:separator/>
      </w:r>
    </w:p>
  </w:endnote>
  <w:endnote w:type="continuationSeparator" w:id="0">
    <w:p w14:paraId="7C7AC8AF" w14:textId="77777777" w:rsidR="00BB4DE7" w:rsidRDefault="00BB4DE7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0BE924" w14:textId="77777777" w:rsidR="00BB4DE7" w:rsidRDefault="00BB4DE7" w:rsidP="00A42AC2">
      <w:r>
        <w:separator/>
      </w:r>
    </w:p>
  </w:footnote>
  <w:footnote w:type="continuationSeparator" w:id="0">
    <w:p w14:paraId="1018155E" w14:textId="77777777" w:rsidR="00BB4DE7" w:rsidRDefault="00BB4DE7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E6018"/>
    <w:multiLevelType w:val="hybridMultilevel"/>
    <w:tmpl w:val="A2785008"/>
    <w:lvl w:ilvl="0" w:tplc="ABF6A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547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4411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FC0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423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CB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C80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E6C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06B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55"/>
    <w:rsid w:val="00006293"/>
    <w:rsid w:val="00110EBE"/>
    <w:rsid w:val="002B12C3"/>
    <w:rsid w:val="002B4A0D"/>
    <w:rsid w:val="002B6F5B"/>
    <w:rsid w:val="003F6351"/>
    <w:rsid w:val="00607533"/>
    <w:rsid w:val="00677DA3"/>
    <w:rsid w:val="0070793E"/>
    <w:rsid w:val="00822DD5"/>
    <w:rsid w:val="00851B94"/>
    <w:rsid w:val="0089229F"/>
    <w:rsid w:val="00A42AC2"/>
    <w:rsid w:val="00BB4DE7"/>
    <w:rsid w:val="00D816F2"/>
    <w:rsid w:val="00D965B8"/>
    <w:rsid w:val="00DE2F55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8590A0F"/>
  <w15:chartTrackingRefBased/>
  <w15:docId w15:val="{42EB3B39-1C7B-41A2-A63D-44969F77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svg"/><Relationship Id="rId26" Type="http://schemas.openxmlformats.org/officeDocument/2006/relationships/image" Target="media/image15.sv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9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sv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sv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sv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m\Downloads\Wordsjabloon_Groep_v1.2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</Template>
  <TotalTime>18</TotalTime>
  <Pages>8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 Blommestijn</cp:lastModifiedBy>
  <cp:revision>1</cp:revision>
  <dcterms:created xsi:type="dcterms:W3CDTF">2020-09-24T08:31:00Z</dcterms:created>
  <dcterms:modified xsi:type="dcterms:W3CDTF">2020-09-24T08:50:00Z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