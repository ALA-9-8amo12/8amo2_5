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7E4BC6" w14:textId="77777777" w:rsidR="00851B94" w:rsidRPr="00FD735E" w:rsidRDefault="00851B94" w:rsidP="00851B94">
      <w:pPr>
        <w:pStyle w:val="Geenafstand"/>
        <w:rPr>
          <w:sz w:val="32"/>
          <w:szCs w:val="32"/>
        </w:rPr>
      </w:pPr>
      <w:r w:rsidRPr="00FD735E">
        <w:rPr>
          <w:sz w:val="32"/>
          <w:szCs w:val="32"/>
        </w:rPr>
        <w:t xml:space="preserve">Project </w:t>
      </w:r>
      <w:r>
        <w:rPr>
          <w:sz w:val="32"/>
          <w:szCs w:val="32"/>
        </w:rPr>
        <w:t>8</w:t>
      </w:r>
    </w:p>
    <w:p w14:paraId="542DBEB3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</w:pPr>
      <w:r w:rsidRPr="00FD735E">
        <w:rPr>
          <w:rFonts w:ascii="Cambria" w:eastAsia="Cambria" w:hAnsi="Cambria"/>
          <w:noProof/>
          <w:color w:val="17365D"/>
          <w:sz w:val="5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198142C" wp14:editId="024AA8A4">
                <wp:simplePos x="0" y="0"/>
                <wp:positionH relativeFrom="column">
                  <wp:posOffset>-22225</wp:posOffset>
                </wp:positionH>
                <wp:positionV relativeFrom="paragraph">
                  <wp:posOffset>58420</wp:posOffset>
                </wp:positionV>
                <wp:extent cx="6156325" cy="0"/>
                <wp:effectExtent l="6350" t="15240" r="9525" b="13335"/>
                <wp:wrapNone/>
                <wp:docPr id="3" name="Rechte verbindingslijn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6325" cy="0"/>
                        </a:xfrm>
                        <a:prstGeom prst="line">
                          <a:avLst/>
                        </a:prstGeom>
                        <a:noFill/>
                        <a:ln w="12179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187B0A" id="Rechte verbindingslijn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5pt,4.6pt" to="483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" strokecolor="#4f81bd" strokeweight=".33831mm"/>
            </w:pict>
          </mc:Fallback>
        </mc:AlternateContent>
      </w:r>
    </w:p>
    <w:p w14:paraId="79F9B5B6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  <w:sectPr w:rsidR="00851B94" w:rsidRPr="00FD735E" w:rsidSect="00A42AC2">
          <w:pgSz w:w="11900" w:h="16838"/>
          <w:pgMar w:top="1131" w:right="1440" w:bottom="972" w:left="1140" w:header="0" w:footer="0" w:gutter="0"/>
          <w:cols w:space="0" w:equalWidth="0">
            <w:col w:w="9324"/>
          </w:cols>
          <w:docGrid w:linePitch="360"/>
        </w:sectPr>
      </w:pPr>
    </w:p>
    <w:p w14:paraId="7BBCFB67" w14:textId="77777777" w:rsidR="00851B94" w:rsidRPr="00FD735E" w:rsidRDefault="00851B94" w:rsidP="00851B94">
      <w:pPr>
        <w:spacing w:line="379" w:lineRule="exact"/>
        <w:rPr>
          <w:rFonts w:ascii="Times New Roman" w:eastAsia="Times New Roman" w:hAnsi="Times New Roman"/>
        </w:rPr>
      </w:pPr>
    </w:p>
    <w:p w14:paraId="1C059B07" w14:textId="77777777" w:rsidR="00851B94" w:rsidRPr="00FD735E" w:rsidRDefault="00851B94" w:rsidP="00851B94">
      <w:pPr>
        <w:spacing w:line="0" w:lineRule="atLeast"/>
        <w:rPr>
          <w:rFonts w:ascii="Cambria" w:eastAsia="Cambria" w:hAnsi="Cambria"/>
          <w:i/>
          <w:color w:val="4F81BD"/>
        </w:rPr>
      </w:pPr>
    </w:p>
    <w:p w14:paraId="1E1911B8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</w:pPr>
    </w:p>
    <w:p w14:paraId="42C97FD5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739ECDD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440B60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192DE11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A5DF14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0FD954C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B55450C" w14:textId="77777777" w:rsidR="00851B94" w:rsidRDefault="00851B94" w:rsidP="00851B94">
      <w:pPr>
        <w:spacing w:line="200" w:lineRule="exact"/>
        <w:rPr>
          <w:noProof/>
        </w:rPr>
      </w:pPr>
    </w:p>
    <w:p w14:paraId="4146BF4A" w14:textId="77777777" w:rsidR="00851B94" w:rsidRDefault="00851B94" w:rsidP="00851B94">
      <w:pPr>
        <w:spacing w:line="200" w:lineRule="exact"/>
        <w:rPr>
          <w:noProof/>
        </w:rPr>
      </w:pPr>
    </w:p>
    <w:p w14:paraId="5225634E" w14:textId="77777777" w:rsidR="00851B94" w:rsidRDefault="00851B94" w:rsidP="00851B94">
      <w:pPr>
        <w:spacing w:line="200" w:lineRule="exact"/>
        <w:rPr>
          <w:noProof/>
        </w:rPr>
      </w:pPr>
    </w:p>
    <w:p w14:paraId="7F5F96FA" w14:textId="77777777" w:rsidR="00851B94" w:rsidRDefault="00851B94" w:rsidP="00851B94">
      <w:pPr>
        <w:spacing w:line="200" w:lineRule="exact"/>
        <w:rPr>
          <w:noProof/>
        </w:rPr>
      </w:pPr>
    </w:p>
    <w:p w14:paraId="112FE764" w14:textId="77777777" w:rsidR="00851B94" w:rsidRDefault="00851B94" w:rsidP="00851B94">
      <w:pPr>
        <w:spacing w:line="200" w:lineRule="exact"/>
        <w:rPr>
          <w:noProof/>
        </w:rPr>
      </w:pPr>
    </w:p>
    <w:p w14:paraId="75CC9076" w14:textId="77777777" w:rsidR="00851B94" w:rsidRDefault="00851B94" w:rsidP="00851B94">
      <w:pPr>
        <w:spacing w:line="200" w:lineRule="exact"/>
        <w:rPr>
          <w:noProof/>
        </w:rPr>
      </w:pPr>
    </w:p>
    <w:p w14:paraId="43CEF45B" w14:textId="77777777" w:rsidR="00851B94" w:rsidRDefault="00851B94" w:rsidP="00851B94">
      <w:pPr>
        <w:spacing w:line="200" w:lineRule="exact"/>
        <w:rPr>
          <w:noProof/>
        </w:rPr>
      </w:pPr>
    </w:p>
    <w:p w14:paraId="758119B4" w14:textId="77777777" w:rsidR="00851B94" w:rsidRDefault="00851B94" w:rsidP="00851B94">
      <w:pPr>
        <w:spacing w:line="200" w:lineRule="exact"/>
        <w:rPr>
          <w:noProof/>
        </w:rPr>
      </w:pPr>
    </w:p>
    <w:p w14:paraId="74C3F5A4" w14:textId="77777777" w:rsidR="00851B94" w:rsidRDefault="00851B94" w:rsidP="00851B94">
      <w:pPr>
        <w:spacing w:line="200" w:lineRule="exact"/>
        <w:rPr>
          <w:noProof/>
        </w:rPr>
      </w:pPr>
    </w:p>
    <w:p w14:paraId="1CB37A1C" w14:textId="77777777" w:rsidR="00851B94" w:rsidRDefault="00851B94" w:rsidP="00851B94">
      <w:pPr>
        <w:spacing w:line="200" w:lineRule="exact"/>
        <w:rPr>
          <w:noProof/>
        </w:rPr>
      </w:pPr>
    </w:p>
    <w:p w14:paraId="2C603C72" w14:textId="77777777" w:rsidR="00851B94" w:rsidRDefault="00851B94" w:rsidP="00851B94">
      <w:pPr>
        <w:spacing w:line="200" w:lineRule="exact"/>
        <w:rPr>
          <w:noProof/>
        </w:rPr>
      </w:pPr>
    </w:p>
    <w:p w14:paraId="02FBA4B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AEA4537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86E0ED2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13B75D5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12437FC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5847C96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6AC6F9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042D42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ED2525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5AC6EA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31CC65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1F2E09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D9FA00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FCC1BC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4521083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B50310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E76BA2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BD062BA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4685D6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2D3039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43E92C7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F918F9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E3F8A7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6B10BC4" w14:textId="77777777" w:rsidR="00851B94" w:rsidRPr="00FD735E" w:rsidRDefault="00607533" w:rsidP="00851B94">
      <w:pPr>
        <w:spacing w:line="20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mc:AlternateContent>
          <mc:Choice Requires="wpg">
            <w:drawing>
              <wp:inline distT="0" distB="0" distL="0" distR="0" wp14:anchorId="05344817" wp14:editId="41BE49CA">
                <wp:extent cx="5918200" cy="4556760"/>
                <wp:effectExtent l="0" t="0" r="6350" b="0"/>
                <wp:docPr id="5" name="Groe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8200" cy="4556760"/>
                          <a:chOff x="0" y="0"/>
                          <a:chExt cx="5918200" cy="6147435"/>
                        </a:xfrm>
                      </wpg:grpSpPr>
                      <pic:pic xmlns:pic="http://schemas.openxmlformats.org/drawingml/2006/picture">
                        <pic:nvPicPr>
                          <pic:cNvPr id="2" name="Afbeelding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0" cy="5924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kstvak 4"/>
                        <wps:cNvSpPr txBox="1"/>
                        <wps:spPr>
                          <a:xfrm>
                            <a:off x="0" y="5924550"/>
                            <a:ext cx="5918200" cy="2228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2AE48E4" w14:textId="77777777" w:rsidR="00607533" w:rsidRPr="00607533" w:rsidRDefault="00607533" w:rsidP="0060753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344817" id="Groep 5" o:spid="_x0000_s1026" style="width:466pt;height:358.8pt;mso-position-horizontal-relative:char;mso-position-vertical-relative:line" coordsize="59182,61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2" o:spid="_x0000_s1027" type="#_x0000_t75" style="position:absolute;width:59182;height:59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vak 4" o:spid="_x0000_s1028" type="#_x0000_t202" style="position:absolute;top:59245;width:59182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12AE48E4" w14:textId="77777777" w:rsidR="00607533" w:rsidRPr="00607533" w:rsidRDefault="00607533" w:rsidP="00607533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1D520C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CE142F1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8D1F45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996816C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DEFD656" w14:textId="77777777" w:rsidR="00851B94" w:rsidRPr="00FD735E" w:rsidRDefault="00851B94" w:rsidP="00851B94">
      <w:pPr>
        <w:spacing w:line="298" w:lineRule="exact"/>
        <w:rPr>
          <w:rFonts w:ascii="Times New Roman" w:eastAsia="Times New Roman" w:hAnsi="Times New Roman"/>
        </w:rPr>
      </w:pPr>
    </w:p>
    <w:p w14:paraId="54FE93BB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1"/>
        </w:rPr>
      </w:pPr>
      <w:r w:rsidRPr="00FD735E">
        <w:rPr>
          <w:rFonts w:eastAsia="Arial"/>
          <w:sz w:val="21"/>
        </w:rPr>
        <w:t>Namen:</w:t>
      </w:r>
      <w:r w:rsidRPr="00FD735E">
        <w:rPr>
          <w:rFonts w:ascii="Times New Roman" w:eastAsia="Times New Roman" w:hAnsi="Times New Roman"/>
        </w:rPr>
        <w:tab/>
      </w:r>
      <w:r w:rsidR="00607533" w:rsidRPr="00607533">
        <w:rPr>
          <w:rFonts w:ascii="Times New Roman" w:eastAsia="Times New Roman" w:hAnsi="Times New Roman"/>
        </w:rPr>
        <w:t>Jasper Ebeli</w:t>
      </w:r>
      <w:r w:rsidR="00607533">
        <w:rPr>
          <w:rFonts w:ascii="Times New Roman" w:eastAsia="Times New Roman" w:hAnsi="Times New Roman"/>
        </w:rPr>
        <w:t xml:space="preserve">, Tim </w:t>
      </w:r>
      <w:proofErr w:type="spellStart"/>
      <w:r w:rsidR="00607533">
        <w:rPr>
          <w:rFonts w:ascii="Times New Roman" w:eastAsia="Times New Roman" w:hAnsi="Times New Roman"/>
        </w:rPr>
        <w:t>Blommestijn</w:t>
      </w:r>
      <w:proofErr w:type="spellEnd"/>
      <w:r w:rsidR="00607533">
        <w:rPr>
          <w:rFonts w:ascii="Times New Roman" w:eastAsia="Times New Roman" w:hAnsi="Times New Roman"/>
        </w:rPr>
        <w:t>, Matthijs van Zetten</w:t>
      </w:r>
    </w:p>
    <w:p w14:paraId="45765BC1" w14:textId="77777777" w:rsidR="00851B94" w:rsidRPr="00FD735E" w:rsidRDefault="00851B94" w:rsidP="00851B94">
      <w:pPr>
        <w:spacing w:line="267" w:lineRule="exact"/>
        <w:rPr>
          <w:rFonts w:ascii="Times New Roman" w:eastAsia="Times New Roman" w:hAnsi="Times New Roman"/>
        </w:rPr>
      </w:pPr>
    </w:p>
    <w:p w14:paraId="68AAC763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Studiejaar:</w:t>
      </w:r>
      <w:r w:rsidRPr="00FD735E">
        <w:rPr>
          <w:rFonts w:ascii="Times New Roman" w:eastAsia="Times New Roman" w:hAnsi="Times New Roman"/>
        </w:rPr>
        <w:tab/>
      </w:r>
      <w:r w:rsidR="00607533">
        <w:rPr>
          <w:rFonts w:ascii="Times New Roman" w:eastAsia="Times New Roman" w:hAnsi="Times New Roman"/>
        </w:rPr>
        <w:t>2020-2021</w:t>
      </w:r>
    </w:p>
    <w:p w14:paraId="7AB01DB8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5171063E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Werkgroep: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>LO8E-AMO2</w:t>
      </w:r>
    </w:p>
    <w:p w14:paraId="78094FA9" w14:textId="77777777" w:rsidR="00851B94" w:rsidRPr="00FD735E" w:rsidRDefault="00851B94" w:rsidP="00851B94">
      <w:pPr>
        <w:spacing w:line="256" w:lineRule="exact"/>
        <w:rPr>
          <w:rFonts w:ascii="Times New Roman" w:eastAsia="Times New Roman" w:hAnsi="Times New Roman"/>
        </w:rPr>
      </w:pPr>
    </w:p>
    <w:p w14:paraId="1842101E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Projectleider: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 xml:space="preserve">M. </w:t>
      </w:r>
      <w:proofErr w:type="spellStart"/>
      <w:r w:rsidRPr="00FD735E">
        <w:rPr>
          <w:rFonts w:eastAsia="Arial"/>
          <w:sz w:val="22"/>
        </w:rPr>
        <w:t>Boukiour</w:t>
      </w:r>
      <w:proofErr w:type="spellEnd"/>
    </w:p>
    <w:p w14:paraId="3970FCFB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3EA5F7DC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Inleverdatum:</w:t>
      </w:r>
      <w:r w:rsidRPr="00FD735E">
        <w:rPr>
          <w:rFonts w:ascii="Times New Roman" w:eastAsia="Times New Roman" w:hAnsi="Times New Roman"/>
        </w:rPr>
        <w:tab/>
      </w:r>
      <w:r w:rsidR="00607533">
        <w:rPr>
          <w:rFonts w:ascii="Times New Roman" w:eastAsia="Times New Roman" w:hAnsi="Times New Roman"/>
        </w:rPr>
        <w:t>19 oktober</w:t>
      </w:r>
    </w:p>
    <w:p w14:paraId="00228220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46E6B8E0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Versie: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>1.0</w:t>
      </w:r>
    </w:p>
    <w:p w14:paraId="1C4F4C82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  <w:sectPr w:rsidR="00851B94" w:rsidRPr="00FD735E" w:rsidSect="004663A6">
          <w:type w:val="continuous"/>
          <w:pgSz w:w="11900" w:h="16838"/>
          <w:pgMar w:top="1131" w:right="1440" w:bottom="972" w:left="1140" w:header="0" w:footer="0" w:gutter="0"/>
          <w:cols w:space="0" w:equalWidth="0">
            <w:col w:w="9324"/>
          </w:cols>
          <w:docGrid w:linePitch="360"/>
        </w:sectPr>
      </w:pPr>
    </w:p>
    <w:p w14:paraId="2936E501" w14:textId="77777777" w:rsidR="00851B94" w:rsidRPr="00FD735E" w:rsidRDefault="00851B94" w:rsidP="00851B94">
      <w:pPr>
        <w:spacing w:line="145" w:lineRule="exact"/>
        <w:rPr>
          <w:rFonts w:ascii="Times New Roman" w:eastAsia="Times New Roman" w:hAnsi="Times New Roman"/>
        </w:rPr>
      </w:pPr>
    </w:p>
    <w:p w14:paraId="39FC1FAB" w14:textId="77777777" w:rsidR="00851B94" w:rsidRPr="00A42AC2" w:rsidRDefault="00851B94" w:rsidP="00851B94">
      <w:pPr>
        <w:pStyle w:val="Kopvaninhoudsopgave"/>
        <w:rPr>
          <w:rStyle w:val="Intensieveverwijzing"/>
        </w:rPr>
      </w:pPr>
      <w:r w:rsidRPr="00FD735E">
        <w:br w:type="page"/>
      </w:r>
      <w:r w:rsidRPr="00A42AC2">
        <w:rPr>
          <w:rStyle w:val="Intensieveverwijzing"/>
        </w:rPr>
        <w:lastRenderedPageBreak/>
        <w:t>Inhoud</w:t>
      </w:r>
      <w:r w:rsidRPr="00A42AC2">
        <w:rPr>
          <w:rStyle w:val="Intensieveverwijzing"/>
        </w:rPr>
        <w:tab/>
      </w:r>
    </w:p>
    <w:p w14:paraId="1857C7D4" w14:textId="77777777" w:rsidR="00851B94" w:rsidRPr="00FD735E" w:rsidRDefault="00851B94" w:rsidP="00851B94"/>
    <w:p w14:paraId="2CF6C6ED" w14:textId="190D3640" w:rsidR="009F58EF" w:rsidRDefault="00851B94">
      <w:pPr>
        <w:pStyle w:val="Inhopg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FD735E">
        <w:rPr>
          <w:szCs w:val="24"/>
        </w:rPr>
        <w:fldChar w:fldCharType="begin"/>
      </w:r>
      <w:r w:rsidRPr="00FD735E">
        <w:rPr>
          <w:szCs w:val="24"/>
        </w:rPr>
        <w:instrText xml:space="preserve"> TOC \o "1-3" \h \z \u </w:instrText>
      </w:r>
      <w:r w:rsidRPr="00FD735E">
        <w:rPr>
          <w:szCs w:val="24"/>
        </w:rPr>
        <w:fldChar w:fldCharType="separate"/>
      </w:r>
      <w:hyperlink w:anchor="_Toc52781178" w:history="1">
        <w:r w:rsidR="009F58EF" w:rsidRPr="003B1097">
          <w:rPr>
            <w:rStyle w:val="Hyperlink"/>
            <w:noProof/>
          </w:rPr>
          <w:t>Ontwikkelomgeving</w:t>
        </w:r>
        <w:r w:rsidR="009F58EF">
          <w:rPr>
            <w:noProof/>
            <w:webHidden/>
          </w:rPr>
          <w:tab/>
        </w:r>
        <w:r w:rsidR="009F58EF">
          <w:rPr>
            <w:noProof/>
            <w:webHidden/>
          </w:rPr>
          <w:fldChar w:fldCharType="begin"/>
        </w:r>
        <w:r w:rsidR="009F58EF">
          <w:rPr>
            <w:noProof/>
            <w:webHidden/>
          </w:rPr>
          <w:instrText xml:space="preserve"> PAGEREF _Toc52781178 \h </w:instrText>
        </w:r>
        <w:r w:rsidR="009F58EF">
          <w:rPr>
            <w:noProof/>
            <w:webHidden/>
          </w:rPr>
        </w:r>
        <w:r w:rsidR="009F58EF">
          <w:rPr>
            <w:noProof/>
            <w:webHidden/>
          </w:rPr>
          <w:fldChar w:fldCharType="separate"/>
        </w:r>
        <w:r w:rsidR="009F58EF">
          <w:rPr>
            <w:noProof/>
            <w:webHidden/>
          </w:rPr>
          <w:t>- 3 -</w:t>
        </w:r>
        <w:r w:rsidR="009F58EF">
          <w:rPr>
            <w:noProof/>
            <w:webHidden/>
          </w:rPr>
          <w:fldChar w:fldCharType="end"/>
        </w:r>
      </w:hyperlink>
    </w:p>
    <w:p w14:paraId="123A46EB" w14:textId="179455B7" w:rsidR="009F58EF" w:rsidRDefault="005B67D6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781179" w:history="1">
        <w:r w:rsidR="009F58EF" w:rsidRPr="003B1097">
          <w:rPr>
            <w:rStyle w:val="Hyperlink"/>
            <w:noProof/>
          </w:rPr>
          <w:t>Benodigde Hardware</w:t>
        </w:r>
        <w:r w:rsidR="009F58EF">
          <w:rPr>
            <w:noProof/>
            <w:webHidden/>
          </w:rPr>
          <w:tab/>
        </w:r>
        <w:r w:rsidR="009F58EF">
          <w:rPr>
            <w:noProof/>
            <w:webHidden/>
          </w:rPr>
          <w:fldChar w:fldCharType="begin"/>
        </w:r>
        <w:r w:rsidR="009F58EF">
          <w:rPr>
            <w:noProof/>
            <w:webHidden/>
          </w:rPr>
          <w:instrText xml:space="preserve"> PAGEREF _Toc52781179 \h </w:instrText>
        </w:r>
        <w:r w:rsidR="009F58EF">
          <w:rPr>
            <w:noProof/>
            <w:webHidden/>
          </w:rPr>
        </w:r>
        <w:r w:rsidR="009F58EF">
          <w:rPr>
            <w:noProof/>
            <w:webHidden/>
          </w:rPr>
          <w:fldChar w:fldCharType="separate"/>
        </w:r>
        <w:r w:rsidR="009F58EF">
          <w:rPr>
            <w:noProof/>
            <w:webHidden/>
          </w:rPr>
          <w:t>- 3 -</w:t>
        </w:r>
        <w:r w:rsidR="009F58EF">
          <w:rPr>
            <w:noProof/>
            <w:webHidden/>
          </w:rPr>
          <w:fldChar w:fldCharType="end"/>
        </w:r>
      </w:hyperlink>
    </w:p>
    <w:p w14:paraId="60BF7086" w14:textId="74D3E748" w:rsidR="009F58EF" w:rsidRDefault="005B67D6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781180" w:history="1">
        <w:r w:rsidR="009F58EF" w:rsidRPr="003B1097">
          <w:rPr>
            <w:rStyle w:val="Hyperlink"/>
            <w:noProof/>
          </w:rPr>
          <w:t>Benodigde Software</w:t>
        </w:r>
        <w:r w:rsidR="009F58EF">
          <w:rPr>
            <w:noProof/>
            <w:webHidden/>
          </w:rPr>
          <w:tab/>
        </w:r>
        <w:r w:rsidR="009F58EF">
          <w:rPr>
            <w:noProof/>
            <w:webHidden/>
          </w:rPr>
          <w:fldChar w:fldCharType="begin"/>
        </w:r>
        <w:r w:rsidR="009F58EF">
          <w:rPr>
            <w:noProof/>
            <w:webHidden/>
          </w:rPr>
          <w:instrText xml:space="preserve"> PAGEREF _Toc52781180 \h </w:instrText>
        </w:r>
        <w:r w:rsidR="009F58EF">
          <w:rPr>
            <w:noProof/>
            <w:webHidden/>
          </w:rPr>
        </w:r>
        <w:r w:rsidR="009F58EF">
          <w:rPr>
            <w:noProof/>
            <w:webHidden/>
          </w:rPr>
          <w:fldChar w:fldCharType="separate"/>
        </w:r>
        <w:r w:rsidR="009F58EF">
          <w:rPr>
            <w:noProof/>
            <w:webHidden/>
          </w:rPr>
          <w:t>- 4 -</w:t>
        </w:r>
        <w:r w:rsidR="009F58EF">
          <w:rPr>
            <w:noProof/>
            <w:webHidden/>
          </w:rPr>
          <w:fldChar w:fldCharType="end"/>
        </w:r>
      </w:hyperlink>
    </w:p>
    <w:p w14:paraId="4CD2C91D" w14:textId="2B4CA5A3" w:rsidR="00851B94" w:rsidRPr="00FD735E" w:rsidRDefault="00851B94" w:rsidP="00851B94">
      <w:pPr>
        <w:rPr>
          <w:szCs w:val="24"/>
        </w:rPr>
      </w:pPr>
      <w:r w:rsidRPr="00FD735E">
        <w:rPr>
          <w:b/>
          <w:bCs/>
          <w:szCs w:val="24"/>
        </w:rPr>
        <w:fldChar w:fldCharType="end"/>
      </w:r>
    </w:p>
    <w:p w14:paraId="4D7A393F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64F30C50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5B2C3E84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4B67258B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4F182C4C" w14:textId="77777777" w:rsidR="0070793E" w:rsidRDefault="0070793E">
      <w:pPr>
        <w:spacing w:after="160" w:line="259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br w:type="page"/>
      </w:r>
    </w:p>
    <w:p w14:paraId="12D2903E" w14:textId="77777777" w:rsidR="009F58EF" w:rsidRDefault="009F58EF" w:rsidP="009F58EF">
      <w:pPr>
        <w:pStyle w:val="Kop1"/>
      </w:pPr>
      <w:bookmarkStart w:id="0" w:name="page4"/>
      <w:bookmarkStart w:id="1" w:name="_Toc33012392"/>
      <w:bookmarkStart w:id="2" w:name="_Toc52781178"/>
      <w:bookmarkEnd w:id="0"/>
      <w:r>
        <w:lastRenderedPageBreak/>
        <w:t>Ontwikkelomgeving</w:t>
      </w:r>
      <w:bookmarkEnd w:id="1"/>
      <w:bookmarkEnd w:id="2"/>
    </w:p>
    <w:p w14:paraId="32F45FAF" w14:textId="77777777" w:rsidR="009F58EF" w:rsidRDefault="009F58EF" w:rsidP="009F58EF">
      <w:pPr>
        <w:pStyle w:val="Kop2"/>
      </w:pPr>
      <w:bookmarkStart w:id="3" w:name="_Toc33012393"/>
      <w:bookmarkStart w:id="4" w:name="_Toc52781179"/>
      <w:r>
        <w:t>Benodigde Hardware</w:t>
      </w:r>
      <w:bookmarkStart w:id="5" w:name="_Toc33012394"/>
      <w:bookmarkEnd w:id="3"/>
      <w:bookmarkEnd w:id="4"/>
    </w:p>
    <w:p w14:paraId="64078926" w14:textId="77777777" w:rsidR="009F58EF" w:rsidRDefault="009F58EF" w:rsidP="009F58EF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2406"/>
        <w:gridCol w:w="7220"/>
      </w:tblGrid>
      <w:tr w:rsidR="009F58EF" w14:paraId="617087C7" w14:textId="77777777" w:rsidTr="009F58EF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56913" w14:textId="77777777" w:rsidR="009F58EF" w:rsidRDefault="009F58EF">
            <w:r>
              <w:t>Apparaat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CB175" w14:textId="77777777" w:rsidR="009F58EF" w:rsidRDefault="009F58EF">
            <w:r>
              <w:t>Vereisten</w:t>
            </w:r>
          </w:p>
        </w:tc>
      </w:tr>
      <w:tr w:rsidR="009F58EF" w14:paraId="27D95584" w14:textId="77777777" w:rsidTr="009F58EF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5D8ED" w14:textId="77777777" w:rsidR="009F58EF" w:rsidRDefault="009F58EF">
            <w:r>
              <w:t>Computer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FCAB3" w14:textId="0EAF770C" w:rsidR="009F58EF" w:rsidRPr="009F58EF" w:rsidRDefault="0007747C" w:rsidP="009F58EF">
            <w:pPr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3 </w:t>
            </w:r>
            <w:r w:rsidR="009F58EF" w:rsidRPr="009F58EF">
              <w:rPr>
                <w:lang w:val="en-US"/>
              </w:rPr>
              <w:t xml:space="preserve"> gigahertz (GHz) of </w:t>
            </w:r>
            <w:proofErr w:type="spellStart"/>
            <w:r w:rsidR="009F58EF" w:rsidRPr="009F58EF">
              <w:rPr>
                <w:lang w:val="en-US"/>
              </w:rPr>
              <w:t>sneller</w:t>
            </w:r>
            <w:proofErr w:type="spellEnd"/>
            <w:r w:rsidR="009F58EF" w:rsidRPr="009F58EF">
              <w:rPr>
                <w:lang w:val="en-US"/>
              </w:rPr>
              <w:t>, 64-bit Processor</w:t>
            </w:r>
          </w:p>
          <w:p w14:paraId="1E7FFD43" w14:textId="34A92AFC" w:rsidR="009F58EF" w:rsidRDefault="0007747C" w:rsidP="009F58EF">
            <w:pPr>
              <w:numPr>
                <w:ilvl w:val="0"/>
                <w:numId w:val="2"/>
              </w:numPr>
            </w:pPr>
            <w:r>
              <w:t>256</w:t>
            </w:r>
            <w:r w:rsidR="009F58EF">
              <w:t>GB beschikbare schijfruimte.</w:t>
            </w:r>
          </w:p>
          <w:p w14:paraId="2F23AAB7" w14:textId="42BA220F" w:rsidR="009F58EF" w:rsidRDefault="0007747C" w:rsidP="009F58EF">
            <w:pPr>
              <w:numPr>
                <w:ilvl w:val="0"/>
                <w:numId w:val="2"/>
              </w:numPr>
            </w:pPr>
            <w:r>
              <w:t>16</w:t>
            </w:r>
            <w:r w:rsidR="009F58EF">
              <w:t>GB RAM</w:t>
            </w:r>
          </w:p>
          <w:p w14:paraId="0658EAE0" w14:textId="58218B3B" w:rsidR="009F58EF" w:rsidRDefault="009F58EF" w:rsidP="009F58EF">
            <w:pPr>
              <w:numPr>
                <w:ilvl w:val="0"/>
                <w:numId w:val="2"/>
              </w:numPr>
            </w:pPr>
            <w:r>
              <w:t xml:space="preserve">PSU van minstens </w:t>
            </w:r>
            <w:r w:rsidR="0007747C">
              <w:t>5</w:t>
            </w:r>
            <w:r>
              <w:t>50Watt</w:t>
            </w:r>
          </w:p>
          <w:p w14:paraId="1C37564A" w14:textId="77777777" w:rsidR="009F58EF" w:rsidRDefault="009F58EF" w:rsidP="009F58EF">
            <w:pPr>
              <w:numPr>
                <w:ilvl w:val="0"/>
                <w:numId w:val="2"/>
              </w:numPr>
            </w:pPr>
            <w:r>
              <w:t>2 32mm fans.</w:t>
            </w:r>
          </w:p>
          <w:p w14:paraId="551140A7" w14:textId="77777777" w:rsidR="009F58EF" w:rsidRDefault="009F58EF" w:rsidP="009F58EF">
            <w:pPr>
              <w:numPr>
                <w:ilvl w:val="0"/>
                <w:numId w:val="2"/>
              </w:numPr>
            </w:pPr>
            <w:r>
              <w:t>CPU Fan</w:t>
            </w:r>
          </w:p>
          <w:p w14:paraId="73ADC11B" w14:textId="77777777" w:rsidR="0007747C" w:rsidRDefault="0007747C" w:rsidP="009F58EF">
            <w:pPr>
              <w:numPr>
                <w:ilvl w:val="0"/>
                <w:numId w:val="2"/>
              </w:numPr>
            </w:pPr>
            <w:r>
              <w:t>GPU Fan</w:t>
            </w:r>
          </w:p>
          <w:p w14:paraId="12A82190" w14:textId="77777777" w:rsidR="0007747C" w:rsidRDefault="0007747C" w:rsidP="0007747C"/>
          <w:p w14:paraId="11F6103B" w14:textId="3D4737CD" w:rsidR="0007747C" w:rsidRDefault="0007747C" w:rsidP="0007747C">
            <w:pPr>
              <w:pStyle w:val="Lijstalinea"/>
              <w:numPr>
                <w:ilvl w:val="0"/>
                <w:numId w:val="2"/>
              </w:numPr>
            </w:pPr>
            <w:r>
              <w:t xml:space="preserve">Android telefoon met minstens Android </w:t>
            </w:r>
            <w:proofErr w:type="spellStart"/>
            <w:r>
              <w:t>Oreo</w:t>
            </w:r>
            <w:proofErr w:type="spellEnd"/>
          </w:p>
        </w:tc>
      </w:tr>
      <w:tr w:rsidR="009F58EF" w14:paraId="59067B8D" w14:textId="77777777" w:rsidTr="009F58EF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277A0" w14:textId="77777777" w:rsidR="009F58EF" w:rsidRDefault="009F58EF">
            <w:r>
              <w:t>Netwerkkabels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42AAF" w14:textId="77777777" w:rsidR="009F58EF" w:rsidRDefault="009F58EF">
            <w:r>
              <w:t>Cat 5</w:t>
            </w:r>
            <w:r>
              <w:rPr>
                <w:vertAlign w:val="superscript"/>
              </w:rPr>
              <w:t>e</w:t>
            </w:r>
            <w:r>
              <w:t>, Lengte 15 Meter.</w:t>
            </w:r>
          </w:p>
        </w:tc>
      </w:tr>
      <w:tr w:rsidR="009F58EF" w14:paraId="5A54C776" w14:textId="77777777" w:rsidTr="009F58EF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EB35A" w14:textId="77777777" w:rsidR="009F58EF" w:rsidRDefault="009F58EF">
            <w:r>
              <w:t>Computer Accessoires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36972" w14:textId="77777777" w:rsidR="009F58EF" w:rsidRDefault="009F58EF" w:rsidP="009F58EF">
            <w:pPr>
              <w:numPr>
                <w:ilvl w:val="0"/>
                <w:numId w:val="2"/>
              </w:numPr>
            </w:pPr>
            <w:r>
              <w:t xml:space="preserve">Toetsenboord met </w:t>
            </w:r>
            <w:proofErr w:type="spellStart"/>
            <w:r>
              <w:t>numpad</w:t>
            </w:r>
            <w:proofErr w:type="spellEnd"/>
          </w:p>
          <w:p w14:paraId="73212DE0" w14:textId="77777777" w:rsidR="009F58EF" w:rsidRDefault="009F58EF" w:rsidP="009F58EF">
            <w:pPr>
              <w:numPr>
                <w:ilvl w:val="0"/>
                <w:numId w:val="2"/>
              </w:numPr>
            </w:pPr>
            <w:r>
              <w:t>Muis</w:t>
            </w:r>
          </w:p>
          <w:p w14:paraId="5AE9E721" w14:textId="77777777" w:rsidR="009F58EF" w:rsidRDefault="009F58EF" w:rsidP="009F58EF">
            <w:pPr>
              <w:numPr>
                <w:ilvl w:val="0"/>
                <w:numId w:val="2"/>
              </w:numPr>
            </w:pPr>
            <w:r>
              <w:t>Monitor</w:t>
            </w:r>
          </w:p>
        </w:tc>
      </w:tr>
    </w:tbl>
    <w:p w14:paraId="0174D7FB" w14:textId="77777777" w:rsidR="009F58EF" w:rsidRDefault="009F58EF" w:rsidP="009F58EF"/>
    <w:p w14:paraId="7A8E710D" w14:textId="77777777" w:rsidR="009F58EF" w:rsidRDefault="009F58EF" w:rsidP="009F58EF">
      <w:pPr>
        <w:pStyle w:val="Kop2"/>
      </w:pPr>
      <w:r>
        <w:rPr>
          <w:b w:val="0"/>
          <w:bCs w:val="0"/>
          <w:i w:val="0"/>
          <w:iCs w:val="0"/>
        </w:rPr>
        <w:br w:type="page"/>
      </w:r>
      <w:bookmarkStart w:id="6" w:name="_Toc52781180"/>
      <w:r>
        <w:lastRenderedPageBreak/>
        <w:t>Benodigde Software</w:t>
      </w:r>
      <w:bookmarkEnd w:id="5"/>
      <w:bookmarkEnd w:id="6"/>
    </w:p>
    <w:p w14:paraId="4593FAC2" w14:textId="77777777" w:rsidR="009F58EF" w:rsidRDefault="009F58EF" w:rsidP="009F58EF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908"/>
        <w:gridCol w:w="1794"/>
        <w:gridCol w:w="1392"/>
        <w:gridCol w:w="4532"/>
      </w:tblGrid>
      <w:tr w:rsidR="009F58EF" w14:paraId="109975B3" w14:textId="77777777" w:rsidTr="0022315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7AD3B" w14:textId="77777777" w:rsidR="009F58EF" w:rsidRDefault="009F58EF">
            <w:r>
              <w:t>Software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D9896" w14:textId="77777777" w:rsidR="009F58EF" w:rsidRDefault="009F58EF">
            <w:r>
              <w:t>Version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37866" w14:textId="77777777" w:rsidR="009F58EF" w:rsidRDefault="009F58EF">
            <w:r>
              <w:t>Installatie</w:t>
            </w: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ECCF3" w14:textId="77777777" w:rsidR="009F58EF" w:rsidRDefault="009F58EF">
            <w:r>
              <w:t>Opmerking</w:t>
            </w:r>
          </w:p>
        </w:tc>
      </w:tr>
      <w:tr w:rsidR="009F58EF" w14:paraId="435F3DD5" w14:textId="77777777" w:rsidTr="0022315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50B52" w14:textId="77777777" w:rsidR="009F58EF" w:rsidRDefault="009F58EF">
            <w:r>
              <w:t>Microsoft Word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04AF0" w14:textId="77777777" w:rsidR="009F58EF" w:rsidRDefault="009F58EF">
            <w:r>
              <w:t>2020 Edition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7C695" w14:textId="77777777" w:rsidR="009F58EF" w:rsidRDefault="009F58EF">
            <w:r>
              <w:t>Standaard</w:t>
            </w: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A2376" w14:textId="77777777" w:rsidR="009F58EF" w:rsidRDefault="009F58EF">
            <w:r>
              <w:t>Downloaden via Microsoft 365</w:t>
            </w:r>
          </w:p>
        </w:tc>
      </w:tr>
      <w:tr w:rsidR="009F58EF" w14:paraId="5F5C52E9" w14:textId="77777777" w:rsidTr="0022315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3F7A9" w14:textId="77777777" w:rsidR="009F58EF" w:rsidRDefault="009F58EF">
            <w:r>
              <w:t>Adobe Creative Cloud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0DBB8" w14:textId="77777777" w:rsidR="009F58EF" w:rsidRDefault="009F58EF">
            <w:proofErr w:type="spellStart"/>
            <w:r>
              <w:t>Latest</w:t>
            </w:r>
            <w:proofErr w:type="spellEnd"/>
            <w:r>
              <w:t xml:space="preserve"> (Auto updates </w:t>
            </w:r>
            <w:proofErr w:type="spellStart"/>
            <w:r>
              <w:t>itself</w:t>
            </w:r>
            <w:proofErr w:type="spellEnd"/>
            <w:r>
              <w:t>)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A0D11" w14:textId="77777777" w:rsidR="009F58EF" w:rsidRDefault="009F58EF">
            <w:r>
              <w:t>Standaard</w:t>
            </w: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41C3F" w14:textId="77777777" w:rsidR="009F58EF" w:rsidRDefault="009F58EF">
            <w:r>
              <w:t>Downloaden op de Adobe Website (Vereist Abonnement)</w:t>
            </w:r>
          </w:p>
        </w:tc>
      </w:tr>
      <w:tr w:rsidR="009F58EF" w:rsidRPr="0007747C" w14:paraId="38E7F3D0" w14:textId="77777777" w:rsidTr="0022315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58D0F" w14:textId="77777777" w:rsidR="009F58EF" w:rsidRDefault="009F58EF">
            <w:r>
              <w:t>Adobe Illustrator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15F2D" w14:textId="77777777" w:rsidR="009F58EF" w:rsidRDefault="009F58EF">
            <w:r>
              <w:t>Version 20.*+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D1C62" w14:textId="77777777" w:rsidR="009F58EF" w:rsidRDefault="009F58EF">
            <w:r>
              <w:t xml:space="preserve">Via ACC </w:t>
            </w:r>
            <w:proofErr w:type="spellStart"/>
            <w:r>
              <w:t>Launcher</w:t>
            </w:r>
            <w:proofErr w:type="spellEnd"/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6D00A" w14:textId="77777777" w:rsidR="009F58EF" w:rsidRDefault="009F58E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Downloaden</w:t>
            </w:r>
            <w:proofErr w:type="spellEnd"/>
            <w:r>
              <w:rPr>
                <w:lang w:val="en-US"/>
              </w:rPr>
              <w:t xml:space="preserve"> via Adobe Creative Cloud</w:t>
            </w:r>
          </w:p>
        </w:tc>
      </w:tr>
      <w:tr w:rsidR="009F58EF" w:rsidRPr="0007747C" w14:paraId="5282DEA2" w14:textId="77777777" w:rsidTr="0022315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146DC" w14:textId="77777777" w:rsidR="009F58EF" w:rsidRDefault="009F58EF">
            <w:r>
              <w:t>Adobe Photoshop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826A9" w14:textId="77777777" w:rsidR="009F58EF" w:rsidRDefault="009F58EF">
            <w:r>
              <w:t>Version 20.*+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FF8D5" w14:textId="77777777" w:rsidR="009F58EF" w:rsidRDefault="009F58EF">
            <w:r>
              <w:t xml:space="preserve">Via ACC </w:t>
            </w:r>
            <w:proofErr w:type="spellStart"/>
            <w:r>
              <w:t>Launcher</w:t>
            </w:r>
            <w:proofErr w:type="spellEnd"/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A029C" w14:textId="77777777" w:rsidR="009F58EF" w:rsidRDefault="009F58E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Downloaden</w:t>
            </w:r>
            <w:proofErr w:type="spellEnd"/>
            <w:r>
              <w:rPr>
                <w:lang w:val="en-US"/>
              </w:rPr>
              <w:t xml:space="preserve"> via Adobe Creative Cloud</w:t>
            </w:r>
          </w:p>
        </w:tc>
      </w:tr>
      <w:tr w:rsidR="009F58EF" w14:paraId="1C47CEE4" w14:textId="77777777" w:rsidTr="0022315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131E5" w14:textId="715395A7" w:rsidR="009F58EF" w:rsidRDefault="00223155">
            <w:r>
              <w:t>Oracle JDK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3F63C" w14:textId="77777777" w:rsidR="009F58EF" w:rsidRDefault="009F58EF">
            <w:r>
              <w:t>&gt;= 7.1.3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A1FAF" w14:textId="77777777" w:rsidR="009F58EF" w:rsidRDefault="009F58EF">
            <w:r>
              <w:t>Standaard</w:t>
            </w: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E45C8" w14:textId="125D6D9E" w:rsidR="009F58EF" w:rsidRDefault="009F58EF">
            <w:r>
              <w:t xml:space="preserve">Downloaden via </w:t>
            </w:r>
            <w:r w:rsidR="00223155">
              <w:t>oracle.com</w:t>
            </w:r>
          </w:p>
        </w:tc>
      </w:tr>
      <w:tr w:rsidR="00223155" w14:paraId="3084B062" w14:textId="77777777" w:rsidTr="0022315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51850" w14:textId="4CD41145" w:rsidR="00223155" w:rsidRDefault="00223155">
            <w:r>
              <w:t>Android Studio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285C4" w14:textId="6408D20B" w:rsidR="00223155" w:rsidRDefault="00223155">
            <w:proofErr w:type="spellStart"/>
            <w:r>
              <w:t>Latest</w:t>
            </w:r>
            <w:proofErr w:type="spellEnd"/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263C1" w14:textId="5093DD59" w:rsidR="00223155" w:rsidRDefault="00223155">
            <w:r>
              <w:t>Standard</w:t>
            </w: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9BBC0" w14:textId="4F8974A1" w:rsidR="00223155" w:rsidRDefault="00223155">
            <w:r>
              <w:t xml:space="preserve">Downloaden via </w:t>
            </w:r>
            <w:r w:rsidRPr="00223155">
              <w:t>developer.android.com</w:t>
            </w:r>
          </w:p>
        </w:tc>
      </w:tr>
      <w:tr w:rsidR="009F58EF" w14:paraId="79E92AA4" w14:textId="77777777" w:rsidTr="0022315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0052D" w14:textId="77777777" w:rsidR="009F58EF" w:rsidRDefault="009F58EF">
            <w:r>
              <w:t>Firefox Developers Edition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3461F" w14:textId="77777777" w:rsidR="009F58EF" w:rsidRDefault="009F58EF">
            <w:proofErr w:type="spellStart"/>
            <w:r>
              <w:t>Latest</w:t>
            </w:r>
            <w:proofErr w:type="spellEnd"/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5E4A3" w14:textId="77777777" w:rsidR="009F58EF" w:rsidRDefault="009F58EF">
            <w:r>
              <w:t>Standaard</w:t>
            </w: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0FEBB" w14:textId="77777777" w:rsidR="009F58EF" w:rsidRDefault="009F58E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Downloaden</w:t>
            </w:r>
            <w:proofErr w:type="spellEnd"/>
            <w:r>
              <w:rPr>
                <w:lang w:val="en-US"/>
              </w:rPr>
              <w:t xml:space="preserve"> via alpha </w:t>
            </w:r>
            <w:proofErr w:type="spellStart"/>
            <w:r>
              <w:rPr>
                <w:lang w:val="en-US"/>
              </w:rPr>
              <w:t>pagina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firefox</w:t>
            </w:r>
            <w:proofErr w:type="spellEnd"/>
          </w:p>
        </w:tc>
      </w:tr>
    </w:tbl>
    <w:p w14:paraId="688A60F5" w14:textId="7DAB9A6E" w:rsidR="00C15F05" w:rsidRPr="00C15F05" w:rsidRDefault="00C15F05" w:rsidP="009F58EF">
      <w:pPr>
        <w:pStyle w:val="Kop3"/>
      </w:pPr>
    </w:p>
    <w:sectPr w:rsidR="00C15F05" w:rsidRPr="00C15F05" w:rsidSect="00A42AC2">
      <w:type w:val="continuous"/>
      <w:pgSz w:w="11900" w:h="16838"/>
      <w:pgMar w:top="689" w:right="1124" w:bottom="175" w:left="1140" w:header="0" w:footer="0" w:gutter="0"/>
      <w:pgNumType w:fmt="numberInDash" w:chapStyle="1"/>
      <w:cols w:space="0" w:equalWidth="0">
        <w:col w:w="964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F1B0A9" w14:textId="77777777" w:rsidR="005B67D6" w:rsidRDefault="005B67D6" w:rsidP="00A42AC2">
      <w:r>
        <w:separator/>
      </w:r>
    </w:p>
  </w:endnote>
  <w:endnote w:type="continuationSeparator" w:id="0">
    <w:p w14:paraId="254FEFC0" w14:textId="77777777" w:rsidR="005B67D6" w:rsidRDefault="005B67D6" w:rsidP="00A42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831E61" w14:textId="77777777" w:rsidR="005B67D6" w:rsidRDefault="005B67D6" w:rsidP="00A42AC2">
      <w:r>
        <w:separator/>
      </w:r>
    </w:p>
  </w:footnote>
  <w:footnote w:type="continuationSeparator" w:id="0">
    <w:p w14:paraId="45746575" w14:textId="77777777" w:rsidR="005B67D6" w:rsidRDefault="005B67D6" w:rsidP="00A42A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A33E59"/>
    <w:multiLevelType w:val="multilevel"/>
    <w:tmpl w:val="5DA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F05"/>
    <w:rsid w:val="00006293"/>
    <w:rsid w:val="0007747C"/>
    <w:rsid w:val="00110EBE"/>
    <w:rsid w:val="00223155"/>
    <w:rsid w:val="002B12C3"/>
    <w:rsid w:val="002B4A0D"/>
    <w:rsid w:val="002B6F5B"/>
    <w:rsid w:val="003F6351"/>
    <w:rsid w:val="005B67D6"/>
    <w:rsid w:val="00607533"/>
    <w:rsid w:val="0070793E"/>
    <w:rsid w:val="00822DD5"/>
    <w:rsid w:val="00851B94"/>
    <w:rsid w:val="0089229F"/>
    <w:rsid w:val="00973A91"/>
    <w:rsid w:val="009F58EF"/>
    <w:rsid w:val="00A42AC2"/>
    <w:rsid w:val="00C15F05"/>
    <w:rsid w:val="00CB3253"/>
    <w:rsid w:val="00D816F2"/>
    <w:rsid w:val="00D965B8"/>
    <w:rsid w:val="00E71A4E"/>
    <w:rsid w:val="00E9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A3C7FF"/>
  <w15:chartTrackingRefBased/>
  <w15:docId w15:val="{C98965B4-3F95-404E-8405-089E651F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51B94"/>
    <w:pPr>
      <w:spacing w:after="0" w:line="240" w:lineRule="auto"/>
    </w:pPr>
    <w:rPr>
      <w:rFonts w:ascii="Arial" w:eastAsia="Calibri" w:hAnsi="Arial" w:cs="Arial"/>
      <w:sz w:val="24"/>
      <w:szCs w:val="20"/>
      <w:lang w:eastAsia="nl-N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A42AC2"/>
    <w:pPr>
      <w:keepNext/>
      <w:pBdr>
        <w:bottom w:val="single" w:sz="4" w:space="5" w:color="auto"/>
      </w:pBdr>
      <w:spacing w:before="480" w:after="300"/>
      <w:jc w:val="center"/>
      <w:outlineLvl w:val="0"/>
    </w:pPr>
    <w:rPr>
      <w:rFonts w:eastAsia="Times New Roman"/>
      <w:b/>
      <w:bCs/>
      <w:color w:val="4472C4"/>
      <w:kern w:val="32"/>
      <w:sz w:val="40"/>
      <w:szCs w:val="24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851B94"/>
    <w:pPr>
      <w:keepNext/>
      <w:tabs>
        <w:tab w:val="left" w:pos="567"/>
      </w:tabs>
      <w:spacing w:before="360" w:after="180"/>
      <w:outlineLvl w:val="1"/>
    </w:pPr>
    <w:rPr>
      <w:rFonts w:eastAsia="Arial"/>
      <w:b/>
      <w:bCs/>
      <w:i/>
      <w:iCs/>
      <w:sz w:val="28"/>
      <w:szCs w:val="28"/>
      <w:u w:val="single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851B94"/>
    <w:pPr>
      <w:keepNext/>
      <w:spacing w:before="240" w:after="60"/>
      <w:outlineLvl w:val="2"/>
    </w:pPr>
    <w:rPr>
      <w:rFonts w:eastAsia="Times New Roman" w:cs="Times New Roman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42AC2"/>
    <w:rPr>
      <w:rFonts w:ascii="Arial" w:eastAsia="Times New Roman" w:hAnsi="Arial" w:cs="Arial"/>
      <w:b/>
      <w:bCs/>
      <w:color w:val="4472C4"/>
      <w:kern w:val="32"/>
      <w:sz w:val="40"/>
      <w:szCs w:val="24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851B94"/>
    <w:rPr>
      <w:rFonts w:ascii="Arial" w:eastAsia="Arial" w:hAnsi="Arial" w:cs="Arial"/>
      <w:b/>
      <w:bCs/>
      <w:i/>
      <w:iCs/>
      <w:sz w:val="28"/>
      <w:szCs w:val="28"/>
      <w:u w:val="single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851B94"/>
    <w:rPr>
      <w:rFonts w:ascii="Arial" w:eastAsia="Times New Roman" w:hAnsi="Arial" w:cs="Times New Roman"/>
      <w:b/>
      <w:bCs/>
      <w:sz w:val="24"/>
      <w:szCs w:val="26"/>
      <w:lang w:eastAsia="nl-NL"/>
    </w:rPr>
  </w:style>
  <w:style w:type="paragraph" w:styleId="Normaalweb">
    <w:name w:val="Normal (Web)"/>
    <w:basedOn w:val="Standaard"/>
    <w:uiPriority w:val="99"/>
    <w:unhideWhenUsed/>
    <w:rsid w:val="00851B9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851B94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Inhopg2">
    <w:name w:val="toc 2"/>
    <w:basedOn w:val="Standaard"/>
    <w:next w:val="Standaard"/>
    <w:autoRedefine/>
    <w:uiPriority w:val="39"/>
    <w:unhideWhenUsed/>
    <w:rsid w:val="00851B94"/>
    <w:pPr>
      <w:ind w:left="200"/>
    </w:pPr>
  </w:style>
  <w:style w:type="paragraph" w:styleId="Inhopg1">
    <w:name w:val="toc 1"/>
    <w:basedOn w:val="Standaard"/>
    <w:next w:val="Standaard"/>
    <w:autoRedefine/>
    <w:uiPriority w:val="39"/>
    <w:unhideWhenUsed/>
    <w:rsid w:val="00851B94"/>
  </w:style>
  <w:style w:type="character" w:styleId="Hyperlink">
    <w:name w:val="Hyperlink"/>
    <w:uiPriority w:val="99"/>
    <w:unhideWhenUsed/>
    <w:rsid w:val="00851B94"/>
    <w:rPr>
      <w:color w:val="0563C1"/>
      <w:u w:val="single"/>
    </w:rPr>
  </w:style>
  <w:style w:type="paragraph" w:styleId="Geenafstand">
    <w:name w:val="No Spacing"/>
    <w:uiPriority w:val="1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</w:style>
  <w:style w:type="character" w:styleId="Intensievebenadrukking">
    <w:name w:val="Intense Emphasis"/>
    <w:uiPriority w:val="21"/>
    <w:qFormat/>
    <w:rsid w:val="00851B94"/>
    <w:rPr>
      <w:i/>
      <w:iCs/>
      <w:color w:val="4472C4"/>
    </w:rPr>
  </w:style>
  <w:style w:type="paragraph" w:styleId="Inhopg3">
    <w:name w:val="toc 3"/>
    <w:basedOn w:val="Standaard"/>
    <w:next w:val="Standaard"/>
    <w:autoRedefine/>
    <w:uiPriority w:val="39"/>
    <w:unhideWhenUsed/>
    <w:rsid w:val="00851B94"/>
    <w:pPr>
      <w:ind w:left="400"/>
    </w:pPr>
  </w:style>
  <w:style w:type="table" w:styleId="Tabelraster">
    <w:name w:val="Table Grid"/>
    <w:basedOn w:val="Standaardtabel"/>
    <w:uiPriority w:val="59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Onopgelostemelding">
    <w:name w:val="Unresolved Mention"/>
    <w:uiPriority w:val="99"/>
    <w:semiHidden/>
    <w:unhideWhenUsed/>
    <w:rsid w:val="00851B94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A42AC2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A42AC2"/>
    <w:rPr>
      <w:rFonts w:ascii="Arial" w:eastAsia="Calibri" w:hAnsi="Arial" w:cs="Arial"/>
      <w:sz w:val="24"/>
      <w:szCs w:val="20"/>
      <w:lang w:eastAsia="nl-NL"/>
    </w:rPr>
  </w:style>
  <w:style w:type="paragraph" w:styleId="Voettekst">
    <w:name w:val="footer"/>
    <w:basedOn w:val="Standaard"/>
    <w:link w:val="VoettekstChar"/>
    <w:uiPriority w:val="99"/>
    <w:unhideWhenUsed/>
    <w:rsid w:val="00A42AC2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A42AC2"/>
    <w:rPr>
      <w:rFonts w:ascii="Arial" w:eastAsia="Calibri" w:hAnsi="Arial" w:cs="Arial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A42AC2"/>
    <w:rPr>
      <w:b/>
      <w:bCs/>
      <w:smallCaps/>
      <w:color w:val="4472C4" w:themeColor="accent1"/>
      <w:spacing w:val="5"/>
    </w:rPr>
  </w:style>
  <w:style w:type="paragraph" w:customStyle="1" w:styleId="TableContents">
    <w:name w:val="Table Contents"/>
    <w:basedOn w:val="Standaard"/>
    <w:qFormat/>
    <w:rsid w:val="00C15F05"/>
    <w:pPr>
      <w:suppressLineNumbers/>
      <w:suppressAutoHyphens/>
      <w:textAlignment w:val="baseline"/>
    </w:pPr>
    <w:rPr>
      <w:rFonts w:ascii="Liberation Serif" w:eastAsia="Noto Sans CJK SC" w:hAnsi="Liberation Serif" w:cs="Lohit Devanagari"/>
      <w:kern w:val="2"/>
      <w:szCs w:val="24"/>
      <w:lang w:val="en-US" w:eastAsia="zh-CN" w:bidi="hi-IN"/>
    </w:rPr>
  </w:style>
  <w:style w:type="paragraph" w:styleId="Lijstalinea">
    <w:name w:val="List Paragraph"/>
    <w:basedOn w:val="Standaard"/>
    <w:uiPriority w:val="34"/>
    <w:qFormat/>
    <w:rsid w:val="000774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72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n.wikipedia.org/wiki/Android_(operating_system)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spe\AppData\Local\Temp\Wordsjabloon_Groep_v1.2-1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057D1388AD044BB1865C22155467B" ma:contentTypeVersion="0" ma:contentTypeDescription="Een nieuw document maken." ma:contentTypeScope="" ma:versionID="e9cff36d815409390d45aa16c969f1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eb74b7ad8ae59da6495b04a84b781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FA07B-ABEE-47A5-B98E-4B5C24CC80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B63AFC-209F-4947-8ACC-8D3EE9AE8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88E6724-EC8B-4417-B3A2-666B7D6003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0203B5-C419-4212-BCFE-561656429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Wordsjabloon_Groep_v1.2-1.dotx</Template>
  <TotalTime>0</TotalTime>
  <Pages>4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Ebeli</dc:creator>
  <cp:keywords/>
  <dc:description/>
  <cp:lastModifiedBy>Jasper Ebeli</cp:lastModifiedBy>
  <cp:revision>2</cp:revision>
  <dcterms:created xsi:type="dcterms:W3CDTF">2020-10-08T12:34:00Z</dcterms:created>
  <dcterms:modified xsi:type="dcterms:W3CDTF">2020-10-08T12:34:00Z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0x010100BBE057D1388AD044BB1865C22155467B</vt:lpwstr>
  </property>
</Properties>
</file>