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E2912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7FCA4AB6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FDE41F" wp14:editId="27251B35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32FAC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0EA13624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59A6CDA1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6F2B8F6C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752A1EB0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6BE83AE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728783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99077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7C105A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30296D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56147F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011A505" w14:textId="77777777" w:rsidR="00851B94" w:rsidRDefault="00851B94" w:rsidP="00851B94">
      <w:pPr>
        <w:spacing w:line="200" w:lineRule="exact"/>
        <w:rPr>
          <w:noProof/>
        </w:rPr>
      </w:pPr>
    </w:p>
    <w:p w14:paraId="7FF47AB1" w14:textId="77777777" w:rsidR="00851B94" w:rsidRDefault="00851B94" w:rsidP="00851B94">
      <w:pPr>
        <w:spacing w:line="200" w:lineRule="exact"/>
        <w:rPr>
          <w:noProof/>
        </w:rPr>
      </w:pPr>
    </w:p>
    <w:p w14:paraId="6113DC3F" w14:textId="77777777" w:rsidR="00851B94" w:rsidRDefault="00851B94" w:rsidP="00851B94">
      <w:pPr>
        <w:spacing w:line="200" w:lineRule="exact"/>
        <w:rPr>
          <w:noProof/>
        </w:rPr>
      </w:pPr>
    </w:p>
    <w:p w14:paraId="51F55825" w14:textId="77777777" w:rsidR="00851B94" w:rsidRDefault="00851B94" w:rsidP="00851B94">
      <w:pPr>
        <w:spacing w:line="200" w:lineRule="exact"/>
        <w:rPr>
          <w:noProof/>
        </w:rPr>
      </w:pPr>
    </w:p>
    <w:p w14:paraId="4C435590" w14:textId="77777777" w:rsidR="00851B94" w:rsidRDefault="00851B94" w:rsidP="00851B94">
      <w:pPr>
        <w:spacing w:line="200" w:lineRule="exact"/>
        <w:rPr>
          <w:noProof/>
        </w:rPr>
      </w:pPr>
    </w:p>
    <w:p w14:paraId="4E365226" w14:textId="77777777" w:rsidR="00851B94" w:rsidRDefault="00851B94" w:rsidP="00851B94">
      <w:pPr>
        <w:spacing w:line="200" w:lineRule="exact"/>
        <w:rPr>
          <w:noProof/>
        </w:rPr>
      </w:pPr>
    </w:p>
    <w:p w14:paraId="14FA57AB" w14:textId="77777777" w:rsidR="00851B94" w:rsidRDefault="00851B94" w:rsidP="00851B94">
      <w:pPr>
        <w:spacing w:line="200" w:lineRule="exact"/>
        <w:rPr>
          <w:noProof/>
        </w:rPr>
      </w:pPr>
    </w:p>
    <w:p w14:paraId="6302091F" w14:textId="77777777" w:rsidR="00851B94" w:rsidRDefault="00851B94" w:rsidP="00851B94">
      <w:pPr>
        <w:spacing w:line="200" w:lineRule="exact"/>
        <w:rPr>
          <w:noProof/>
        </w:rPr>
      </w:pPr>
    </w:p>
    <w:p w14:paraId="6024C779" w14:textId="77777777" w:rsidR="00851B94" w:rsidRDefault="00851B94" w:rsidP="00851B94">
      <w:pPr>
        <w:spacing w:line="200" w:lineRule="exact"/>
        <w:rPr>
          <w:noProof/>
        </w:rPr>
      </w:pPr>
    </w:p>
    <w:p w14:paraId="7E05454B" w14:textId="77777777" w:rsidR="00851B94" w:rsidRDefault="00851B94" w:rsidP="00851B94">
      <w:pPr>
        <w:spacing w:line="200" w:lineRule="exact"/>
        <w:rPr>
          <w:noProof/>
        </w:rPr>
      </w:pPr>
    </w:p>
    <w:p w14:paraId="2B40545F" w14:textId="77777777" w:rsidR="00851B94" w:rsidRDefault="00851B94" w:rsidP="00851B94">
      <w:pPr>
        <w:spacing w:line="200" w:lineRule="exact"/>
        <w:rPr>
          <w:noProof/>
        </w:rPr>
      </w:pPr>
    </w:p>
    <w:p w14:paraId="5DF1796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3CA794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99B2FA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7FB62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B7B5DD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6CAF37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2EBF71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7266A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CD7CFF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E52C87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E0855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868693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898700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B0F1769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D01E09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C11418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D0C38C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8EA13F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70D9C8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03A31F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39CC66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0740AD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ED01D5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026088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55917E98" wp14:editId="49B2775B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E52243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17E98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7BE52243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3E17A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01E17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D82999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4AF21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36846C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2A82E6E5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 xml:space="preserve">Jasper </w:t>
      </w:r>
      <w:proofErr w:type="spellStart"/>
      <w:r w:rsidR="00607533" w:rsidRPr="00607533">
        <w:rPr>
          <w:rFonts w:ascii="Times New Roman" w:eastAsia="Times New Roman" w:hAnsi="Times New Roman"/>
        </w:rPr>
        <w:t>Ebeli</w:t>
      </w:r>
      <w:proofErr w:type="spellEnd"/>
      <w:r w:rsidR="00607533">
        <w:rPr>
          <w:rFonts w:ascii="Times New Roman" w:eastAsia="Times New Roman" w:hAnsi="Times New Roman"/>
        </w:rPr>
        <w:t>, Tim Blommestijn, Matthijs van Zetten</w:t>
      </w:r>
    </w:p>
    <w:p w14:paraId="7AE0B9DA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1A46D828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2ADF4907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3016ADB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86D412D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126A5196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13C8B33F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159143D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0E5562C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79278423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7C052EB8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6DDE45E6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032C688B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59B343D5" w14:textId="77777777" w:rsidR="00851B94" w:rsidRPr="00FD735E" w:rsidRDefault="00851B94" w:rsidP="00851B94"/>
    <w:p w14:paraId="4D3E2A15" w14:textId="77777777" w:rsidR="00A42AC2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0621318" w:history="1">
        <w:r w:rsidR="00A42AC2" w:rsidRPr="00F30F05">
          <w:rPr>
            <w:rStyle w:val="Hyperlink"/>
            <w:noProof/>
          </w:rPr>
          <w:t>Hoofdstuk 1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_Toc50621318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3</w:t>
        </w:r>
        <w:r w:rsidR="00A42AC2">
          <w:rPr>
            <w:noProof/>
            <w:webHidden/>
          </w:rPr>
          <w:fldChar w:fldCharType="end"/>
        </w:r>
      </w:hyperlink>
    </w:p>
    <w:p w14:paraId="64E14117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19" w:history="1">
        <w:r w:rsidR="00A42AC2" w:rsidRPr="00F30F05">
          <w:rPr>
            <w:rStyle w:val="Hyperlink"/>
            <w:noProof/>
            <w:lang w:val="en-US"/>
          </w:rPr>
          <w:t>Sub Titel 1a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_Toc50621319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3</w:t>
        </w:r>
        <w:r w:rsidR="00A42AC2">
          <w:rPr>
            <w:noProof/>
            <w:webHidden/>
          </w:rPr>
          <w:fldChar w:fldCharType="end"/>
        </w:r>
      </w:hyperlink>
    </w:p>
    <w:p w14:paraId="308B0AEA" w14:textId="77777777" w:rsidR="00A42AC2" w:rsidRDefault="002A5BE9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0" w:history="1">
        <w:r w:rsidR="00A42AC2" w:rsidRPr="00F30F05">
          <w:rPr>
            <w:rStyle w:val="Hyperlink"/>
            <w:noProof/>
            <w:lang w:val="en-US"/>
          </w:rPr>
          <w:t>Sub Titel 1b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_Toc50621320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3</w:t>
        </w:r>
        <w:r w:rsidR="00A42AC2">
          <w:rPr>
            <w:noProof/>
            <w:webHidden/>
          </w:rPr>
          <w:fldChar w:fldCharType="end"/>
        </w:r>
      </w:hyperlink>
    </w:p>
    <w:p w14:paraId="612E7AA3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1" w:history="1">
        <w:r w:rsidR="00A42AC2" w:rsidRPr="00F30F05">
          <w:rPr>
            <w:rStyle w:val="Hyperlink"/>
            <w:noProof/>
            <w:lang w:val="en-US"/>
          </w:rPr>
          <w:t>Sub Titel 2a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_Toc50621321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3</w:t>
        </w:r>
        <w:r w:rsidR="00A42AC2">
          <w:rPr>
            <w:noProof/>
            <w:webHidden/>
          </w:rPr>
          <w:fldChar w:fldCharType="end"/>
        </w:r>
      </w:hyperlink>
    </w:p>
    <w:p w14:paraId="4F23B1EE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2" w:history="1">
        <w:r w:rsidR="00A42AC2" w:rsidRPr="00F30F05">
          <w:rPr>
            <w:rStyle w:val="Hyperlink"/>
            <w:noProof/>
          </w:rPr>
          <w:t>Sub Titel 3a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_Toc50621322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3</w:t>
        </w:r>
        <w:r w:rsidR="00A42AC2">
          <w:rPr>
            <w:noProof/>
            <w:webHidden/>
          </w:rPr>
          <w:fldChar w:fldCharType="end"/>
        </w:r>
      </w:hyperlink>
    </w:p>
    <w:p w14:paraId="276DD4D3" w14:textId="77777777" w:rsidR="00A42AC2" w:rsidRDefault="002A5BE9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3" w:history="1">
        <w:r w:rsidR="00A42AC2" w:rsidRPr="00F30F05">
          <w:rPr>
            <w:rStyle w:val="Hyperlink"/>
            <w:noProof/>
          </w:rPr>
          <w:t>Hoofdstuk 2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_Toc50621323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4</w:t>
        </w:r>
        <w:r w:rsidR="00A42AC2">
          <w:rPr>
            <w:noProof/>
            <w:webHidden/>
          </w:rPr>
          <w:fldChar w:fldCharType="end"/>
        </w:r>
      </w:hyperlink>
    </w:p>
    <w:p w14:paraId="3B8A6291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4" w:history="1">
        <w:r w:rsidR="00A42AC2" w:rsidRPr="00F30F05">
          <w:rPr>
            <w:rStyle w:val="Hyperlink"/>
            <w:noProof/>
            <w:lang w:val="en-US"/>
          </w:rPr>
          <w:t>Sub Titel 1a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_Toc50621324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4</w:t>
        </w:r>
        <w:r w:rsidR="00A42AC2">
          <w:rPr>
            <w:noProof/>
            <w:webHidden/>
          </w:rPr>
          <w:fldChar w:fldCharType="end"/>
        </w:r>
      </w:hyperlink>
    </w:p>
    <w:p w14:paraId="46F42C31" w14:textId="77777777" w:rsidR="00A42AC2" w:rsidRDefault="002A5BE9">
      <w:pPr>
        <w:pStyle w:val="Inhopg3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5" w:history="1">
        <w:r w:rsidR="00A42AC2" w:rsidRPr="00F30F05">
          <w:rPr>
            <w:rStyle w:val="Hyperlink"/>
            <w:noProof/>
            <w:lang w:val="en-US"/>
          </w:rPr>
          <w:t>Sub Titel 1b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_Toc50621325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4</w:t>
        </w:r>
        <w:r w:rsidR="00A42AC2">
          <w:rPr>
            <w:noProof/>
            <w:webHidden/>
          </w:rPr>
          <w:fldChar w:fldCharType="end"/>
        </w:r>
      </w:hyperlink>
    </w:p>
    <w:p w14:paraId="205033A3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6" w:history="1">
        <w:r w:rsidR="00A42AC2" w:rsidRPr="00F30F05">
          <w:rPr>
            <w:rStyle w:val="Hyperlink"/>
            <w:noProof/>
            <w:lang w:val="en-US"/>
          </w:rPr>
          <w:t>Sub Titel 2a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_Toc50621326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4</w:t>
        </w:r>
        <w:r w:rsidR="00A42AC2">
          <w:rPr>
            <w:noProof/>
            <w:webHidden/>
          </w:rPr>
          <w:fldChar w:fldCharType="end"/>
        </w:r>
      </w:hyperlink>
    </w:p>
    <w:p w14:paraId="3FD9B3E7" w14:textId="77777777" w:rsidR="00A42AC2" w:rsidRDefault="002A5BE9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621327" w:history="1">
        <w:r w:rsidR="00A42AC2" w:rsidRPr="00F30F05">
          <w:rPr>
            <w:rStyle w:val="Hyperlink"/>
            <w:noProof/>
          </w:rPr>
          <w:t>Sub Titel 3a</w:t>
        </w:r>
        <w:r w:rsidR="00A42AC2">
          <w:rPr>
            <w:noProof/>
            <w:webHidden/>
          </w:rPr>
          <w:tab/>
        </w:r>
        <w:r w:rsidR="00A42AC2">
          <w:rPr>
            <w:noProof/>
            <w:webHidden/>
          </w:rPr>
          <w:fldChar w:fldCharType="begin"/>
        </w:r>
        <w:r w:rsidR="00A42AC2">
          <w:rPr>
            <w:noProof/>
            <w:webHidden/>
          </w:rPr>
          <w:instrText xml:space="preserve"> PAGEREF _Toc50621327 \h </w:instrText>
        </w:r>
        <w:r w:rsidR="00A42AC2">
          <w:rPr>
            <w:noProof/>
            <w:webHidden/>
          </w:rPr>
        </w:r>
        <w:r w:rsidR="00A42AC2">
          <w:rPr>
            <w:noProof/>
            <w:webHidden/>
          </w:rPr>
          <w:fldChar w:fldCharType="separate"/>
        </w:r>
        <w:r w:rsidR="00A42AC2">
          <w:rPr>
            <w:noProof/>
            <w:webHidden/>
          </w:rPr>
          <w:t>4</w:t>
        </w:r>
        <w:r w:rsidR="00A42AC2">
          <w:rPr>
            <w:noProof/>
            <w:webHidden/>
          </w:rPr>
          <w:fldChar w:fldCharType="end"/>
        </w:r>
      </w:hyperlink>
    </w:p>
    <w:p w14:paraId="1DD78DE5" w14:textId="77777777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716B5006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CE9DB1C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72878E6C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56FA97D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37C5FBC0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4157B856" w14:textId="2271FDF1" w:rsidR="00851B94" w:rsidRPr="00A42AC2" w:rsidRDefault="00E414C9" w:rsidP="00A42AC2">
      <w:pPr>
        <w:pStyle w:val="Kop1"/>
      </w:pPr>
      <w:bookmarkStart w:id="0" w:name="page4"/>
      <w:bookmarkEnd w:id="0"/>
      <w:r>
        <w:lastRenderedPageBreak/>
        <w:t>Ontwikkelomgeving</w:t>
      </w:r>
    </w:p>
    <w:p w14:paraId="5D478EF0" w14:textId="453B5C65" w:rsidR="00851B94" w:rsidRDefault="00E414C9" w:rsidP="00851B94">
      <w:pPr>
        <w:pStyle w:val="Kop2"/>
      </w:pPr>
      <w:r>
        <w:t>Benodigde Software</w:t>
      </w:r>
    </w:p>
    <w:tbl>
      <w:tblPr>
        <w:tblStyle w:val="Tabelraster"/>
        <w:tblW w:w="9634" w:type="dxa"/>
        <w:tblInd w:w="0" w:type="dxa"/>
        <w:tblLook w:val="04A0" w:firstRow="1" w:lastRow="0" w:firstColumn="1" w:lastColumn="0" w:noHBand="0" w:noVBand="1"/>
      </w:tblPr>
      <w:tblGrid>
        <w:gridCol w:w="2263"/>
        <w:gridCol w:w="2552"/>
        <w:gridCol w:w="2410"/>
        <w:gridCol w:w="2409"/>
      </w:tblGrid>
      <w:tr w:rsidR="00DD0966" w14:paraId="75AABAD5" w14:textId="77777777" w:rsidTr="00DD0966">
        <w:tc>
          <w:tcPr>
            <w:tcW w:w="2263" w:type="dxa"/>
          </w:tcPr>
          <w:p w14:paraId="008FE8E5" w14:textId="1AD78DA8" w:rsidR="00DD0966" w:rsidRDefault="00DD0966" w:rsidP="00DD0966">
            <w:r>
              <w:t xml:space="preserve">Software </w:t>
            </w:r>
          </w:p>
        </w:tc>
        <w:tc>
          <w:tcPr>
            <w:tcW w:w="2552" w:type="dxa"/>
          </w:tcPr>
          <w:p w14:paraId="2BE65523" w14:textId="23AE8333" w:rsidR="00DD0966" w:rsidRDefault="00DD0966" w:rsidP="00DD0966">
            <w:r>
              <w:t>Versie</w:t>
            </w:r>
          </w:p>
        </w:tc>
        <w:tc>
          <w:tcPr>
            <w:tcW w:w="2410" w:type="dxa"/>
          </w:tcPr>
          <w:p w14:paraId="31FC80DC" w14:textId="6013CE64" w:rsidR="00DD0966" w:rsidRDefault="00DD0966" w:rsidP="00DD0966">
            <w:r>
              <w:t>Installatie</w:t>
            </w:r>
          </w:p>
        </w:tc>
        <w:tc>
          <w:tcPr>
            <w:tcW w:w="2409" w:type="dxa"/>
          </w:tcPr>
          <w:p w14:paraId="3EE837E9" w14:textId="4E90E4B3" w:rsidR="00DD0966" w:rsidRDefault="00DD0966" w:rsidP="00DD0966">
            <w:r>
              <w:t>opmerking</w:t>
            </w:r>
          </w:p>
        </w:tc>
      </w:tr>
      <w:tr w:rsidR="00DD0966" w14:paraId="6FE8086B" w14:textId="77777777" w:rsidTr="00DD0966">
        <w:tc>
          <w:tcPr>
            <w:tcW w:w="2263" w:type="dxa"/>
          </w:tcPr>
          <w:p w14:paraId="03214FBD" w14:textId="6DA2A98E" w:rsidR="00DD0966" w:rsidRDefault="00DD0966" w:rsidP="00DD0966">
            <w:r>
              <w:t>Android studio</w:t>
            </w:r>
          </w:p>
        </w:tc>
        <w:tc>
          <w:tcPr>
            <w:tcW w:w="2552" w:type="dxa"/>
          </w:tcPr>
          <w:p w14:paraId="2FFCCA72" w14:textId="5C5E4F67" w:rsidR="00DD0966" w:rsidRDefault="00DD0966" w:rsidP="00DD0966"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release</w:t>
            </w:r>
          </w:p>
        </w:tc>
        <w:tc>
          <w:tcPr>
            <w:tcW w:w="2410" w:type="dxa"/>
          </w:tcPr>
          <w:p w14:paraId="0FEF4785" w14:textId="254925FA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69976419" w14:textId="77777777" w:rsidR="00DD0966" w:rsidRDefault="00DD0966" w:rsidP="00DD0966"/>
        </w:tc>
      </w:tr>
      <w:tr w:rsidR="00DD0966" w14:paraId="44DB3C3F" w14:textId="77777777" w:rsidTr="00DD0966">
        <w:tc>
          <w:tcPr>
            <w:tcW w:w="2263" w:type="dxa"/>
          </w:tcPr>
          <w:p w14:paraId="533C9F04" w14:textId="74B13C21" w:rsidR="00DD0966" w:rsidRDefault="00DD0966" w:rsidP="00DD0966">
            <w:r>
              <w:t>Web browser</w:t>
            </w:r>
          </w:p>
        </w:tc>
        <w:tc>
          <w:tcPr>
            <w:tcW w:w="2552" w:type="dxa"/>
          </w:tcPr>
          <w:p w14:paraId="57AD4B6C" w14:textId="0CE5BFBA" w:rsidR="00DD0966" w:rsidRDefault="00DD0966" w:rsidP="00DD0966"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release</w:t>
            </w:r>
          </w:p>
        </w:tc>
        <w:tc>
          <w:tcPr>
            <w:tcW w:w="2410" w:type="dxa"/>
          </w:tcPr>
          <w:p w14:paraId="2E334873" w14:textId="42D247A5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006F31EF" w14:textId="77777777" w:rsidR="00DD0966" w:rsidRDefault="00DD0966" w:rsidP="00DD0966"/>
        </w:tc>
      </w:tr>
      <w:tr w:rsidR="00DD0966" w14:paraId="5E9FDF23" w14:textId="77777777" w:rsidTr="00DD0966">
        <w:tc>
          <w:tcPr>
            <w:tcW w:w="2263" w:type="dxa"/>
          </w:tcPr>
          <w:p w14:paraId="19A2BDBF" w14:textId="2B9FA795" w:rsidR="00DD0966" w:rsidRDefault="00DD0966" w:rsidP="00DD0966">
            <w:r>
              <w:t>Android Emulator</w:t>
            </w:r>
          </w:p>
        </w:tc>
        <w:tc>
          <w:tcPr>
            <w:tcW w:w="2552" w:type="dxa"/>
          </w:tcPr>
          <w:p w14:paraId="135601DC" w14:textId="3B63E7DA" w:rsidR="00DD0966" w:rsidRDefault="00DD0966" w:rsidP="00DD0966">
            <w:proofErr w:type="spellStart"/>
            <w:r>
              <w:t>Api</w:t>
            </w:r>
            <w:proofErr w:type="spellEnd"/>
            <w:r>
              <w:t xml:space="preserve"> level 26 of hoger</w:t>
            </w:r>
          </w:p>
        </w:tc>
        <w:tc>
          <w:tcPr>
            <w:tcW w:w="2410" w:type="dxa"/>
          </w:tcPr>
          <w:p w14:paraId="6592149C" w14:textId="799B6C11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302D8DA6" w14:textId="77777777" w:rsidR="00DD0966" w:rsidRDefault="00DD0966" w:rsidP="00DD0966"/>
        </w:tc>
      </w:tr>
      <w:tr w:rsidR="00DD0966" w14:paraId="137D723E" w14:textId="77777777" w:rsidTr="00DD0966">
        <w:tc>
          <w:tcPr>
            <w:tcW w:w="2263" w:type="dxa"/>
          </w:tcPr>
          <w:p w14:paraId="364026A5" w14:textId="631A17D9" w:rsidR="00DD0966" w:rsidRDefault="00DD0966" w:rsidP="00DD0966">
            <w:r>
              <w:t xml:space="preserve">Visual </w:t>
            </w:r>
            <w:proofErr w:type="spellStart"/>
            <w:r>
              <w:t>paradigm</w:t>
            </w:r>
            <w:proofErr w:type="spellEnd"/>
          </w:p>
        </w:tc>
        <w:tc>
          <w:tcPr>
            <w:tcW w:w="2552" w:type="dxa"/>
          </w:tcPr>
          <w:p w14:paraId="5617551E" w14:textId="1B3CDEC3" w:rsidR="00DD0966" w:rsidRDefault="00DD0966" w:rsidP="00DD0966"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release</w:t>
            </w:r>
          </w:p>
        </w:tc>
        <w:tc>
          <w:tcPr>
            <w:tcW w:w="2410" w:type="dxa"/>
          </w:tcPr>
          <w:p w14:paraId="58293D2F" w14:textId="5A8DBA5E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411D1362" w14:textId="77777777" w:rsidR="00DD0966" w:rsidRDefault="00DD0966" w:rsidP="00DD0966"/>
        </w:tc>
      </w:tr>
      <w:tr w:rsidR="00DD0966" w14:paraId="6E744F72" w14:textId="77777777" w:rsidTr="00DD0966">
        <w:tc>
          <w:tcPr>
            <w:tcW w:w="2263" w:type="dxa"/>
          </w:tcPr>
          <w:p w14:paraId="4E946D9E" w14:textId="4CA05AA0" w:rsidR="00DD0966" w:rsidRDefault="00DD0966" w:rsidP="00DD0966">
            <w:proofErr w:type="spellStart"/>
            <w:r>
              <w:t>photoshop</w:t>
            </w:r>
            <w:proofErr w:type="spellEnd"/>
          </w:p>
        </w:tc>
        <w:tc>
          <w:tcPr>
            <w:tcW w:w="2552" w:type="dxa"/>
          </w:tcPr>
          <w:p w14:paraId="2F3E2FF9" w14:textId="1C6E8237" w:rsidR="00DD0966" w:rsidRDefault="00DD0966" w:rsidP="00DD0966"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release</w:t>
            </w:r>
          </w:p>
        </w:tc>
        <w:tc>
          <w:tcPr>
            <w:tcW w:w="2410" w:type="dxa"/>
          </w:tcPr>
          <w:p w14:paraId="7FC33AAC" w14:textId="0A33922D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7FAEC2CE" w14:textId="77777777" w:rsidR="00DD0966" w:rsidRDefault="00DD0966" w:rsidP="00DD0966"/>
        </w:tc>
      </w:tr>
      <w:tr w:rsidR="00DD0966" w14:paraId="5E094414" w14:textId="77777777" w:rsidTr="00DD0966">
        <w:tc>
          <w:tcPr>
            <w:tcW w:w="2263" w:type="dxa"/>
          </w:tcPr>
          <w:p w14:paraId="5A7F11D8" w14:textId="30AC632A" w:rsidR="00DD0966" w:rsidRDefault="00DD0966" w:rsidP="00DD0966">
            <w:proofErr w:type="spellStart"/>
            <w:r>
              <w:t>Github</w:t>
            </w:r>
            <w:proofErr w:type="spellEnd"/>
          </w:p>
        </w:tc>
        <w:tc>
          <w:tcPr>
            <w:tcW w:w="2552" w:type="dxa"/>
          </w:tcPr>
          <w:p w14:paraId="57DC793D" w14:textId="05035735" w:rsidR="00DD0966" w:rsidRDefault="00DD0966" w:rsidP="00DD0966">
            <w:proofErr w:type="spellStart"/>
            <w:r>
              <w:t>Latest</w:t>
            </w:r>
            <w:proofErr w:type="spellEnd"/>
            <w:r>
              <w:t xml:space="preserve"> </w:t>
            </w:r>
            <w:proofErr w:type="spellStart"/>
            <w:r>
              <w:t>stable</w:t>
            </w:r>
            <w:proofErr w:type="spellEnd"/>
            <w:r>
              <w:t xml:space="preserve"> release</w:t>
            </w:r>
          </w:p>
        </w:tc>
        <w:tc>
          <w:tcPr>
            <w:tcW w:w="2410" w:type="dxa"/>
          </w:tcPr>
          <w:p w14:paraId="4023F6F8" w14:textId="777B7CA5" w:rsidR="00DD0966" w:rsidRDefault="00DD0966" w:rsidP="00DD0966">
            <w:r>
              <w:t>standaard</w:t>
            </w:r>
          </w:p>
        </w:tc>
        <w:tc>
          <w:tcPr>
            <w:tcW w:w="2409" w:type="dxa"/>
          </w:tcPr>
          <w:p w14:paraId="3EC671D1" w14:textId="77777777" w:rsidR="00DD0966" w:rsidRDefault="00DD0966" w:rsidP="00DD0966"/>
        </w:tc>
      </w:tr>
    </w:tbl>
    <w:p w14:paraId="63DD9C1E" w14:textId="77777777" w:rsidR="00DD0966" w:rsidRPr="00DD0966" w:rsidRDefault="00DD0966" w:rsidP="00DD0966"/>
    <w:p w14:paraId="3D363054" w14:textId="268D3372" w:rsidR="00A42AC2" w:rsidRDefault="00E414C9" w:rsidP="00A42AC2">
      <w:pPr>
        <w:pStyle w:val="Kop2"/>
        <w:rPr>
          <w:lang w:val="en-US"/>
        </w:rPr>
      </w:pPr>
      <w:bookmarkStart w:id="1" w:name="_Toc32355058"/>
      <w:r>
        <w:t xml:space="preserve">Benodigde </w:t>
      </w:r>
      <w:r>
        <w:rPr>
          <w:lang w:val="en-US"/>
        </w:rPr>
        <w:t>Hardware</w:t>
      </w:r>
    </w:p>
    <w:tbl>
      <w:tblPr>
        <w:tblStyle w:val="Tabelraster"/>
        <w:tblW w:w="0" w:type="auto"/>
        <w:tblInd w:w="0" w:type="dxa"/>
        <w:tblLook w:val="04A0" w:firstRow="1" w:lastRow="0" w:firstColumn="1" w:lastColumn="0" w:noHBand="0" w:noVBand="1"/>
      </w:tblPr>
      <w:tblGrid>
        <w:gridCol w:w="4813"/>
        <w:gridCol w:w="4813"/>
      </w:tblGrid>
      <w:tr w:rsidR="00DD0966" w:rsidRPr="00DD0966" w14:paraId="59A1BB2A" w14:textId="77777777" w:rsidTr="00E414C9">
        <w:tc>
          <w:tcPr>
            <w:tcW w:w="4813" w:type="dxa"/>
          </w:tcPr>
          <w:p w14:paraId="7063C4AC" w14:textId="2F5F691A" w:rsidR="00DD0966" w:rsidRDefault="00DD0966">
            <w:pPr>
              <w:spacing w:after="160" w:line="259" w:lineRule="auto"/>
            </w:pPr>
            <w:r>
              <w:t>Apparaat</w:t>
            </w:r>
          </w:p>
        </w:tc>
        <w:tc>
          <w:tcPr>
            <w:tcW w:w="4813" w:type="dxa"/>
          </w:tcPr>
          <w:p w14:paraId="3E7CED20" w14:textId="5D08FAA8" w:rsidR="00DD0966" w:rsidRPr="00DD0966" w:rsidRDefault="00DD0966" w:rsidP="00DD0966">
            <w:pPr>
              <w:spacing w:after="160" w:line="259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Vereisten</w:t>
            </w:r>
            <w:proofErr w:type="spellEnd"/>
          </w:p>
        </w:tc>
      </w:tr>
      <w:bookmarkEnd w:id="1"/>
      <w:tr w:rsidR="00E414C9" w:rsidRPr="00DD0966" w14:paraId="72580ED5" w14:textId="77777777" w:rsidTr="00E414C9">
        <w:tc>
          <w:tcPr>
            <w:tcW w:w="4813" w:type="dxa"/>
          </w:tcPr>
          <w:p w14:paraId="7F1ED98A" w14:textId="2B9F1E67" w:rsidR="00E414C9" w:rsidRDefault="00E414C9">
            <w:pPr>
              <w:spacing w:after="160" w:line="259" w:lineRule="auto"/>
            </w:pPr>
            <w:r>
              <w:t>Laptop</w:t>
            </w:r>
          </w:p>
        </w:tc>
        <w:tc>
          <w:tcPr>
            <w:tcW w:w="4813" w:type="dxa"/>
          </w:tcPr>
          <w:p w14:paraId="697D963B" w14:textId="77777777" w:rsidR="00E414C9" w:rsidRDefault="00E414C9" w:rsidP="00E414C9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r w:rsidRPr="00DD0966">
              <w:rPr>
                <w:lang w:val="en-US"/>
              </w:rPr>
              <w:t>Intel core i</w:t>
            </w:r>
            <w:r w:rsidR="00DD0966" w:rsidRPr="00DD0966">
              <w:rPr>
                <w:lang w:val="en-US"/>
              </w:rPr>
              <w:t>5 9</w:t>
            </w:r>
            <w:r w:rsidR="00DD0966" w:rsidRPr="00DD0966">
              <w:rPr>
                <w:vertAlign w:val="superscript"/>
                <w:lang w:val="en-US"/>
              </w:rPr>
              <w:t>e</w:t>
            </w:r>
            <w:r w:rsidR="00DD0966" w:rsidRPr="00DD0966">
              <w:rPr>
                <w:lang w:val="en-US"/>
              </w:rPr>
              <w:t xml:space="preserve"> </w:t>
            </w:r>
            <w:proofErr w:type="spellStart"/>
            <w:r w:rsidR="00DD0966" w:rsidRPr="00DD0966">
              <w:rPr>
                <w:lang w:val="en-US"/>
              </w:rPr>
              <w:t>g</w:t>
            </w:r>
            <w:r w:rsidR="00DD0966">
              <w:rPr>
                <w:lang w:val="en-US"/>
              </w:rPr>
              <w:t>eneratie</w:t>
            </w:r>
            <w:proofErr w:type="spellEnd"/>
          </w:p>
          <w:p w14:paraId="421FCA0A" w14:textId="77777777" w:rsidR="00DD0966" w:rsidRDefault="00DD0966" w:rsidP="00DD0966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250gb </w:t>
            </w:r>
            <w:proofErr w:type="spellStart"/>
            <w:r>
              <w:rPr>
                <w:lang w:val="en-US"/>
              </w:rPr>
              <w:t>ssd</w:t>
            </w:r>
            <w:proofErr w:type="spellEnd"/>
          </w:p>
          <w:p w14:paraId="5D8C81AF" w14:textId="37A14D07" w:rsidR="00DD0966" w:rsidRPr="00DD0966" w:rsidRDefault="00DD0966" w:rsidP="00DD0966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Usb</w:t>
            </w:r>
            <w:proofErr w:type="spellEnd"/>
            <w:r>
              <w:rPr>
                <w:lang w:val="en-US"/>
              </w:rPr>
              <w:t xml:space="preserve"> type c</w:t>
            </w:r>
          </w:p>
        </w:tc>
      </w:tr>
      <w:tr w:rsidR="00DD0966" w:rsidRPr="00DD0966" w14:paraId="1AE90692" w14:textId="77777777" w:rsidTr="00E414C9">
        <w:tc>
          <w:tcPr>
            <w:tcW w:w="4813" w:type="dxa"/>
          </w:tcPr>
          <w:p w14:paraId="629D5E17" w14:textId="0025F803" w:rsidR="00DD0966" w:rsidRDefault="00DD0966">
            <w:pPr>
              <w:spacing w:after="160" w:line="259" w:lineRule="auto"/>
            </w:pPr>
            <w:r>
              <w:t>Android telefoon</w:t>
            </w:r>
          </w:p>
        </w:tc>
        <w:tc>
          <w:tcPr>
            <w:tcW w:w="4813" w:type="dxa"/>
          </w:tcPr>
          <w:p w14:paraId="15C3B566" w14:textId="77777777" w:rsidR="00DD0966" w:rsidRDefault="00DD0966" w:rsidP="00E414C9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Android 6.0 of </w:t>
            </w:r>
            <w:proofErr w:type="spellStart"/>
            <w:r>
              <w:rPr>
                <w:lang w:val="en-US"/>
              </w:rPr>
              <w:t>hoger</w:t>
            </w:r>
            <w:proofErr w:type="spellEnd"/>
          </w:p>
          <w:p w14:paraId="4A2F7D5C" w14:textId="01E5B5F1" w:rsidR="00DD0966" w:rsidRPr="00DD0966" w:rsidRDefault="00DD0966" w:rsidP="00E414C9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Usb</w:t>
            </w:r>
            <w:proofErr w:type="spellEnd"/>
            <w:r>
              <w:rPr>
                <w:lang w:val="en-US"/>
              </w:rPr>
              <w:t xml:space="preserve"> port type c</w:t>
            </w:r>
          </w:p>
        </w:tc>
      </w:tr>
      <w:tr w:rsidR="00DD0966" w:rsidRPr="00DD0966" w14:paraId="5AFBC475" w14:textId="77777777" w:rsidTr="00E414C9">
        <w:tc>
          <w:tcPr>
            <w:tcW w:w="4813" w:type="dxa"/>
          </w:tcPr>
          <w:p w14:paraId="29A0A4AD" w14:textId="642D4E13" w:rsidR="00DD0966" w:rsidRDefault="00DD0966">
            <w:pPr>
              <w:spacing w:after="160" w:line="259" w:lineRule="auto"/>
            </w:pPr>
            <w:r>
              <w:t>Usb kabel telefoon</w:t>
            </w:r>
          </w:p>
        </w:tc>
        <w:tc>
          <w:tcPr>
            <w:tcW w:w="4813" w:type="dxa"/>
          </w:tcPr>
          <w:p w14:paraId="12DA47A8" w14:textId="5227892D" w:rsidR="00DD0966" w:rsidRDefault="00DD0966" w:rsidP="00E414C9">
            <w:pPr>
              <w:pStyle w:val="Lijstalinea"/>
              <w:numPr>
                <w:ilvl w:val="0"/>
                <w:numId w:val="4"/>
              </w:num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Type c </w:t>
            </w:r>
            <w:proofErr w:type="spellStart"/>
            <w:r>
              <w:rPr>
                <w:lang w:val="en-US"/>
              </w:rPr>
              <w:t>aansluiting</w:t>
            </w:r>
            <w:proofErr w:type="spellEnd"/>
          </w:p>
        </w:tc>
      </w:tr>
    </w:tbl>
    <w:p w14:paraId="1A5B7B96" w14:textId="77777777" w:rsidR="00A42AC2" w:rsidRPr="00DD0966" w:rsidRDefault="00A42AC2">
      <w:pPr>
        <w:spacing w:after="160" w:line="259" w:lineRule="auto"/>
        <w:rPr>
          <w:lang w:val="en-US"/>
        </w:rPr>
      </w:pPr>
    </w:p>
    <w:p w14:paraId="077A7C44" w14:textId="3CD980F3" w:rsidR="00851B94" w:rsidRPr="00DD0966" w:rsidRDefault="00851B94" w:rsidP="00DD0966"/>
    <w:sectPr w:rsidR="00851B94" w:rsidRPr="00DD0966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1DE6F2" w14:textId="77777777" w:rsidR="002A5BE9" w:rsidRDefault="002A5BE9" w:rsidP="00A42AC2">
      <w:r>
        <w:separator/>
      </w:r>
    </w:p>
  </w:endnote>
  <w:endnote w:type="continuationSeparator" w:id="0">
    <w:p w14:paraId="134E2679" w14:textId="77777777" w:rsidR="002A5BE9" w:rsidRDefault="002A5BE9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B0FCD7" w14:textId="77777777" w:rsidR="002A5BE9" w:rsidRDefault="002A5BE9" w:rsidP="00A42AC2">
      <w:r>
        <w:separator/>
      </w:r>
    </w:p>
  </w:footnote>
  <w:footnote w:type="continuationSeparator" w:id="0">
    <w:p w14:paraId="32BF599E" w14:textId="77777777" w:rsidR="002A5BE9" w:rsidRDefault="002A5BE9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407B"/>
    <w:multiLevelType w:val="hybridMultilevel"/>
    <w:tmpl w:val="D5CC85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45FE9"/>
    <w:multiLevelType w:val="hybridMultilevel"/>
    <w:tmpl w:val="8EF855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890FDA"/>
    <w:multiLevelType w:val="hybridMultilevel"/>
    <w:tmpl w:val="853025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C9"/>
    <w:rsid w:val="00006293"/>
    <w:rsid w:val="00110EBE"/>
    <w:rsid w:val="002A5BE9"/>
    <w:rsid w:val="002B12C3"/>
    <w:rsid w:val="002B4A0D"/>
    <w:rsid w:val="002B6F5B"/>
    <w:rsid w:val="003F6351"/>
    <w:rsid w:val="00607533"/>
    <w:rsid w:val="0070793E"/>
    <w:rsid w:val="00822DD5"/>
    <w:rsid w:val="00851B94"/>
    <w:rsid w:val="0089229F"/>
    <w:rsid w:val="00A42AC2"/>
    <w:rsid w:val="00D816F2"/>
    <w:rsid w:val="00D965B8"/>
    <w:rsid w:val="00DD0966"/>
    <w:rsid w:val="00E414C9"/>
    <w:rsid w:val="00E7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AF7C7A2"/>
  <w15:chartTrackingRefBased/>
  <w15:docId w15:val="{C4C9D9A4-D7E2-46AF-B5E7-DCBBFBEE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  <w:style w:type="paragraph" w:styleId="Lijstalinea">
    <w:name w:val="List Paragraph"/>
    <w:basedOn w:val="Standaard"/>
    <w:uiPriority w:val="34"/>
    <w:qFormat/>
    <w:rsid w:val="00E41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m\Downloads\Wordsjabloon_Groep_v1.2%20(2)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 (2).dotx</Template>
  <TotalTime>19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 Blommestijn</cp:lastModifiedBy>
  <cp:revision>1</cp:revision>
  <dcterms:created xsi:type="dcterms:W3CDTF">2020-10-05T07:04:00Z</dcterms:created>
  <dcterms:modified xsi:type="dcterms:W3CDTF">2020-10-05T07:23:00Z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