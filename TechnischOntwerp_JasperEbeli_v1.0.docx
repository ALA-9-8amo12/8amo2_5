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4DA9DF" w14:textId="77777777" w:rsidR="00851B94" w:rsidRPr="00FD735E" w:rsidRDefault="00851B94" w:rsidP="00851B94">
      <w:pPr>
        <w:pStyle w:val="Geenafstand"/>
        <w:rPr>
          <w:sz w:val="32"/>
          <w:szCs w:val="32"/>
        </w:rPr>
      </w:pPr>
      <w:r w:rsidRPr="00FD735E">
        <w:rPr>
          <w:sz w:val="32"/>
          <w:szCs w:val="32"/>
        </w:rPr>
        <w:t xml:space="preserve">Project </w:t>
      </w:r>
      <w:r>
        <w:rPr>
          <w:sz w:val="32"/>
          <w:szCs w:val="32"/>
        </w:rPr>
        <w:t>8</w:t>
      </w:r>
    </w:p>
    <w:p w14:paraId="3D7A87E9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  <w:r w:rsidRPr="00FD735E">
        <w:rPr>
          <w:rFonts w:ascii="Cambria" w:eastAsia="Cambria" w:hAnsi="Cambria"/>
          <w:noProof/>
          <w:color w:val="17365D"/>
          <w:sz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C1F065F" wp14:editId="6D44331D">
                <wp:simplePos x="0" y="0"/>
                <wp:positionH relativeFrom="column">
                  <wp:posOffset>-22225</wp:posOffset>
                </wp:positionH>
                <wp:positionV relativeFrom="paragraph">
                  <wp:posOffset>58420</wp:posOffset>
                </wp:positionV>
                <wp:extent cx="6156325" cy="0"/>
                <wp:effectExtent l="6350" t="15240" r="9525" b="13335"/>
                <wp:wrapNone/>
                <wp:docPr id="3" name="Rechte verbindingslij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6325" cy="0"/>
                        </a:xfrm>
                        <a:prstGeom prst="line">
                          <a:avLst/>
                        </a:prstGeom>
                        <a:noFill/>
                        <a:ln w="12179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28E608" id="Rechte verbindingslijn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4.6pt" to="483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" strokecolor="#4f81bd" strokeweight=".33831mm"/>
            </w:pict>
          </mc:Fallback>
        </mc:AlternateContent>
      </w:r>
    </w:p>
    <w:p w14:paraId="20BCBC74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  <w:sectPr w:rsidR="00851B94" w:rsidRPr="00FD735E" w:rsidSect="00A42AC2"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03967A92" w14:textId="77777777" w:rsidR="00851B94" w:rsidRPr="00FD735E" w:rsidRDefault="00851B94" w:rsidP="00851B94">
      <w:pPr>
        <w:spacing w:line="379" w:lineRule="exact"/>
        <w:rPr>
          <w:rFonts w:ascii="Times New Roman" w:eastAsia="Times New Roman" w:hAnsi="Times New Roman"/>
        </w:rPr>
      </w:pPr>
    </w:p>
    <w:p w14:paraId="3EE8F101" w14:textId="77777777" w:rsidR="00851B94" w:rsidRPr="00FD735E" w:rsidRDefault="00851B94" w:rsidP="00851B94">
      <w:pPr>
        <w:spacing w:line="0" w:lineRule="atLeast"/>
        <w:rPr>
          <w:rFonts w:ascii="Cambria" w:eastAsia="Cambria" w:hAnsi="Cambria"/>
          <w:i/>
          <w:color w:val="4F81BD"/>
        </w:rPr>
      </w:pPr>
    </w:p>
    <w:p w14:paraId="09729586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</w:p>
    <w:p w14:paraId="0BDEE73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158B89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3AD641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DE6E41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DC9EC39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6782FD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BCFD226" w14:textId="77777777" w:rsidR="00851B94" w:rsidRDefault="00851B94" w:rsidP="00851B94">
      <w:pPr>
        <w:spacing w:line="200" w:lineRule="exact"/>
        <w:rPr>
          <w:noProof/>
        </w:rPr>
      </w:pPr>
    </w:p>
    <w:p w14:paraId="4EBDD87E" w14:textId="77777777" w:rsidR="00851B94" w:rsidRDefault="00851B94" w:rsidP="00851B94">
      <w:pPr>
        <w:spacing w:line="200" w:lineRule="exact"/>
        <w:rPr>
          <w:noProof/>
        </w:rPr>
      </w:pPr>
    </w:p>
    <w:p w14:paraId="642727B2" w14:textId="77777777" w:rsidR="00851B94" w:rsidRDefault="00851B94" w:rsidP="00851B94">
      <w:pPr>
        <w:spacing w:line="200" w:lineRule="exact"/>
        <w:rPr>
          <w:noProof/>
        </w:rPr>
      </w:pPr>
    </w:p>
    <w:p w14:paraId="4D2AD445" w14:textId="77777777" w:rsidR="00851B94" w:rsidRDefault="00851B94" w:rsidP="00851B94">
      <w:pPr>
        <w:spacing w:line="200" w:lineRule="exact"/>
        <w:rPr>
          <w:noProof/>
        </w:rPr>
      </w:pPr>
    </w:p>
    <w:p w14:paraId="7F1E3786" w14:textId="77777777" w:rsidR="00851B94" w:rsidRDefault="00851B94" w:rsidP="00851B94">
      <w:pPr>
        <w:spacing w:line="200" w:lineRule="exact"/>
        <w:rPr>
          <w:noProof/>
        </w:rPr>
      </w:pPr>
    </w:p>
    <w:p w14:paraId="4545156D" w14:textId="77777777" w:rsidR="00851B94" w:rsidRDefault="00851B94" w:rsidP="00851B94">
      <w:pPr>
        <w:spacing w:line="200" w:lineRule="exact"/>
        <w:rPr>
          <w:noProof/>
        </w:rPr>
      </w:pPr>
    </w:p>
    <w:p w14:paraId="0653D948" w14:textId="77777777" w:rsidR="00851B94" w:rsidRDefault="00851B94" w:rsidP="00851B94">
      <w:pPr>
        <w:spacing w:line="200" w:lineRule="exact"/>
        <w:rPr>
          <w:noProof/>
        </w:rPr>
      </w:pPr>
    </w:p>
    <w:p w14:paraId="59C35B19" w14:textId="77777777" w:rsidR="00851B94" w:rsidRDefault="00851B94" w:rsidP="00851B94">
      <w:pPr>
        <w:spacing w:line="200" w:lineRule="exact"/>
        <w:rPr>
          <w:noProof/>
        </w:rPr>
      </w:pPr>
    </w:p>
    <w:p w14:paraId="368AB3E9" w14:textId="77777777" w:rsidR="00851B94" w:rsidRDefault="00851B94" w:rsidP="00851B94">
      <w:pPr>
        <w:spacing w:line="200" w:lineRule="exact"/>
        <w:rPr>
          <w:noProof/>
        </w:rPr>
      </w:pPr>
    </w:p>
    <w:p w14:paraId="0224C5B8" w14:textId="77777777" w:rsidR="00851B94" w:rsidRDefault="00851B94" w:rsidP="00851B94">
      <w:pPr>
        <w:spacing w:line="200" w:lineRule="exact"/>
        <w:rPr>
          <w:noProof/>
        </w:rPr>
      </w:pPr>
    </w:p>
    <w:p w14:paraId="57C1CFAD" w14:textId="77777777" w:rsidR="00851B94" w:rsidRDefault="00851B94" w:rsidP="00851B94">
      <w:pPr>
        <w:spacing w:line="200" w:lineRule="exact"/>
        <w:rPr>
          <w:noProof/>
        </w:rPr>
      </w:pPr>
    </w:p>
    <w:p w14:paraId="414903A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91E0C6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0CF03D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0D2437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D7209B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AEB714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565B75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A384D5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CFAF0C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1F489F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D5DA9FD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D4F1FE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F87EEA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CDC7C8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1A20F8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1396DC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33541B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D25C0F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C68F31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142F83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138888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0D99DB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7857CE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715A5EC" w14:textId="77777777" w:rsidR="00851B94" w:rsidRPr="00FD735E" w:rsidRDefault="00607533" w:rsidP="00851B94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g">
            <w:drawing>
              <wp:inline distT="0" distB="0" distL="0" distR="0" wp14:anchorId="6C69E01C" wp14:editId="34C786B0">
                <wp:extent cx="5918200" cy="4556760"/>
                <wp:effectExtent l="0" t="0" r="6350" b="0"/>
                <wp:docPr id="5" name="Groe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8200" cy="4556760"/>
                          <a:chOff x="0" y="0"/>
                          <a:chExt cx="5918200" cy="6147435"/>
                        </a:xfrm>
                      </wpg:grpSpPr>
                      <pic:pic xmlns:pic="http://schemas.openxmlformats.org/drawingml/2006/picture">
                        <pic:nvPicPr>
                          <pic:cNvPr id="2" name="Afbeelding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5924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kstvak 4"/>
                        <wps:cNvSpPr txBox="1"/>
                        <wps:spPr>
                          <a:xfrm>
                            <a:off x="0" y="5924550"/>
                            <a:ext cx="5918200" cy="2228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F540923" w14:textId="77777777" w:rsidR="00607533" w:rsidRPr="00607533" w:rsidRDefault="00607533" w:rsidP="0060753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69E01C" id="Groep 5" o:spid="_x0000_s1026" style="width:466pt;height:358.8pt;mso-position-horizontal-relative:char;mso-position-vertical-relative:line" coordsize="59182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2" o:spid="_x0000_s1027" type="#_x0000_t75" style="position:absolute;width:59182;height:59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vak 4" o:spid="_x0000_s1028" type="#_x0000_t202" style="position:absolute;top:59245;width:59182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0F540923" w14:textId="77777777" w:rsidR="00607533" w:rsidRPr="00607533" w:rsidRDefault="00607533" w:rsidP="00607533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8B403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D2CB83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7A3A4E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BF99E4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23A4017" w14:textId="77777777" w:rsidR="00851B94" w:rsidRPr="00FD735E" w:rsidRDefault="00851B94" w:rsidP="00851B94">
      <w:pPr>
        <w:spacing w:line="298" w:lineRule="exact"/>
        <w:rPr>
          <w:rFonts w:ascii="Times New Roman" w:eastAsia="Times New Roman" w:hAnsi="Times New Roman"/>
        </w:rPr>
      </w:pPr>
    </w:p>
    <w:p w14:paraId="3FB9AFF0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1"/>
        </w:rPr>
      </w:pPr>
      <w:r w:rsidRPr="00FD735E">
        <w:rPr>
          <w:rFonts w:eastAsia="Arial"/>
          <w:sz w:val="21"/>
        </w:rPr>
        <w:t>Namen:</w:t>
      </w:r>
      <w:r w:rsidRPr="00FD735E">
        <w:rPr>
          <w:rFonts w:ascii="Times New Roman" w:eastAsia="Times New Roman" w:hAnsi="Times New Roman"/>
        </w:rPr>
        <w:tab/>
      </w:r>
      <w:r w:rsidR="00607533" w:rsidRPr="00607533">
        <w:rPr>
          <w:rFonts w:ascii="Times New Roman" w:eastAsia="Times New Roman" w:hAnsi="Times New Roman"/>
        </w:rPr>
        <w:t>Jasper Ebeli</w:t>
      </w:r>
      <w:r w:rsidR="00607533">
        <w:rPr>
          <w:rFonts w:ascii="Times New Roman" w:eastAsia="Times New Roman" w:hAnsi="Times New Roman"/>
        </w:rPr>
        <w:t xml:space="preserve">, Tim </w:t>
      </w:r>
      <w:proofErr w:type="spellStart"/>
      <w:r w:rsidR="00607533">
        <w:rPr>
          <w:rFonts w:ascii="Times New Roman" w:eastAsia="Times New Roman" w:hAnsi="Times New Roman"/>
        </w:rPr>
        <w:t>Blommestijn</w:t>
      </w:r>
      <w:proofErr w:type="spellEnd"/>
      <w:r w:rsidR="00607533">
        <w:rPr>
          <w:rFonts w:ascii="Times New Roman" w:eastAsia="Times New Roman" w:hAnsi="Times New Roman"/>
        </w:rPr>
        <w:t>, Matthijs van Zetten</w:t>
      </w:r>
    </w:p>
    <w:p w14:paraId="519F4E26" w14:textId="77777777" w:rsidR="00851B94" w:rsidRPr="00FD735E" w:rsidRDefault="00851B94" w:rsidP="00851B94">
      <w:pPr>
        <w:spacing w:line="267" w:lineRule="exact"/>
        <w:rPr>
          <w:rFonts w:ascii="Times New Roman" w:eastAsia="Times New Roman" w:hAnsi="Times New Roman"/>
        </w:rPr>
      </w:pPr>
    </w:p>
    <w:p w14:paraId="6785D7FA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Studiejaar: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2020-2021</w:t>
      </w:r>
    </w:p>
    <w:p w14:paraId="14BB794D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77292C87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Werkgroep: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LO8E-AMO2</w:t>
      </w:r>
    </w:p>
    <w:p w14:paraId="019E21AC" w14:textId="77777777" w:rsidR="00851B94" w:rsidRPr="00FD735E" w:rsidRDefault="00851B94" w:rsidP="00851B94">
      <w:pPr>
        <w:spacing w:line="256" w:lineRule="exact"/>
        <w:rPr>
          <w:rFonts w:ascii="Times New Roman" w:eastAsia="Times New Roman" w:hAnsi="Times New Roman"/>
        </w:rPr>
      </w:pPr>
    </w:p>
    <w:p w14:paraId="2A7E62E2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Projectleider: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 xml:space="preserve">M. </w:t>
      </w:r>
      <w:proofErr w:type="spellStart"/>
      <w:r w:rsidRPr="00FD735E">
        <w:rPr>
          <w:rFonts w:eastAsia="Arial"/>
          <w:sz w:val="22"/>
        </w:rPr>
        <w:t>Boukiour</w:t>
      </w:r>
      <w:proofErr w:type="spellEnd"/>
    </w:p>
    <w:p w14:paraId="4DA42FB3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2EC6C2D4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Inleverdatum: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19 oktober</w:t>
      </w:r>
    </w:p>
    <w:p w14:paraId="1A2D0441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4C08DECB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Versie: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1.0</w:t>
      </w:r>
    </w:p>
    <w:p w14:paraId="0B57FFE5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  <w:sectPr w:rsidR="00851B94" w:rsidRPr="00FD735E" w:rsidSect="004663A6">
          <w:type w:val="continuous"/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4A00A81E" w14:textId="77777777" w:rsidR="00851B94" w:rsidRPr="00FD735E" w:rsidRDefault="00851B94" w:rsidP="00851B94">
      <w:pPr>
        <w:spacing w:line="145" w:lineRule="exact"/>
        <w:rPr>
          <w:rFonts w:ascii="Times New Roman" w:eastAsia="Times New Roman" w:hAnsi="Times New Roman"/>
        </w:rPr>
      </w:pPr>
    </w:p>
    <w:p w14:paraId="163E5C05" w14:textId="77777777" w:rsidR="00851B94" w:rsidRPr="00A42AC2" w:rsidRDefault="00851B94" w:rsidP="00851B94">
      <w:pPr>
        <w:pStyle w:val="Kopvaninhoudsopgave"/>
        <w:rPr>
          <w:rStyle w:val="Intensieveverwijzing"/>
        </w:rPr>
      </w:pPr>
      <w:r w:rsidRPr="00FD735E">
        <w:br w:type="page"/>
      </w:r>
      <w:r w:rsidRPr="00A42AC2">
        <w:rPr>
          <w:rStyle w:val="Intensieveverwijzing"/>
        </w:rPr>
        <w:lastRenderedPageBreak/>
        <w:t>Inhoud</w:t>
      </w:r>
      <w:r w:rsidRPr="00A42AC2">
        <w:rPr>
          <w:rStyle w:val="Intensieveverwijzing"/>
        </w:rPr>
        <w:tab/>
      </w:r>
    </w:p>
    <w:p w14:paraId="715CEC7A" w14:textId="77777777" w:rsidR="00851B94" w:rsidRPr="00FD735E" w:rsidRDefault="00851B94" w:rsidP="00851B94"/>
    <w:p w14:paraId="4DDE82EF" w14:textId="7F3E6D9F" w:rsidR="00457FAA" w:rsidRDefault="00851B94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D735E">
        <w:rPr>
          <w:szCs w:val="24"/>
        </w:rPr>
        <w:fldChar w:fldCharType="begin"/>
      </w:r>
      <w:r w:rsidRPr="00FD735E">
        <w:rPr>
          <w:szCs w:val="24"/>
        </w:rPr>
        <w:instrText xml:space="preserve"> TOC \o "1-3" \h \z \u </w:instrText>
      </w:r>
      <w:r w:rsidRPr="00FD735E">
        <w:rPr>
          <w:szCs w:val="24"/>
        </w:rPr>
        <w:fldChar w:fldCharType="separate"/>
      </w:r>
      <w:hyperlink w:anchor="_Toc52434546" w:history="1">
        <w:r w:rsidR="00457FAA" w:rsidRPr="00D64E96">
          <w:rPr>
            <w:rStyle w:val="Hyperlink"/>
            <w:noProof/>
          </w:rPr>
          <w:t>Technisch Ontwerp</w:t>
        </w:r>
        <w:r w:rsidR="00457FAA">
          <w:rPr>
            <w:noProof/>
            <w:webHidden/>
          </w:rPr>
          <w:tab/>
        </w:r>
        <w:r w:rsidR="00457FAA">
          <w:rPr>
            <w:noProof/>
            <w:webHidden/>
          </w:rPr>
          <w:fldChar w:fldCharType="begin"/>
        </w:r>
        <w:r w:rsidR="00457FAA">
          <w:rPr>
            <w:noProof/>
            <w:webHidden/>
          </w:rPr>
          <w:instrText xml:space="preserve"> PAGEREF _Toc52434546 \h </w:instrText>
        </w:r>
        <w:r w:rsidR="00457FAA">
          <w:rPr>
            <w:noProof/>
            <w:webHidden/>
          </w:rPr>
        </w:r>
        <w:r w:rsidR="00457FAA">
          <w:rPr>
            <w:noProof/>
            <w:webHidden/>
          </w:rPr>
          <w:fldChar w:fldCharType="separate"/>
        </w:r>
        <w:r w:rsidR="00457FAA">
          <w:rPr>
            <w:noProof/>
            <w:webHidden/>
          </w:rPr>
          <w:t>- 3 -</w:t>
        </w:r>
        <w:r w:rsidR="00457FAA">
          <w:rPr>
            <w:noProof/>
            <w:webHidden/>
          </w:rPr>
          <w:fldChar w:fldCharType="end"/>
        </w:r>
      </w:hyperlink>
    </w:p>
    <w:p w14:paraId="6C51E629" w14:textId="28686BF4" w:rsidR="00457FAA" w:rsidRDefault="00457FAA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434547" w:history="1">
        <w:r w:rsidRPr="00D64E96">
          <w:rPr>
            <w:rStyle w:val="Hyperlink"/>
            <w:noProof/>
          </w:rPr>
          <w:t>Klassendiagram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_Toc52434547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noProof/>
            <w:webHidden/>
          </w:rPr>
          <w:fldChar w:fldCharType="end"/>
        </w:r>
      </w:hyperlink>
    </w:p>
    <w:p w14:paraId="1CF79CD8" w14:textId="072E6276" w:rsidR="00457FAA" w:rsidRDefault="00457FAA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434548" w:history="1">
        <w:r w:rsidRPr="00D64E96">
          <w:rPr>
            <w:rStyle w:val="Hyperlink"/>
            <w:noProof/>
          </w:rPr>
          <w:t>Entiteit Relatie Diagram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_Toc52434548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noProof/>
            <w:webHidden/>
          </w:rPr>
          <w:fldChar w:fldCharType="end"/>
        </w:r>
      </w:hyperlink>
    </w:p>
    <w:p w14:paraId="37CB3B23" w14:textId="6248DE50" w:rsidR="00851B94" w:rsidRPr="00FD735E" w:rsidRDefault="00851B94" w:rsidP="00851B94">
      <w:pPr>
        <w:rPr>
          <w:szCs w:val="24"/>
        </w:rPr>
      </w:pPr>
      <w:r w:rsidRPr="00FD735E">
        <w:rPr>
          <w:b/>
          <w:bCs/>
          <w:szCs w:val="24"/>
        </w:rPr>
        <w:fldChar w:fldCharType="end"/>
      </w:r>
    </w:p>
    <w:p w14:paraId="0AA87700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7BE9E0D6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56636787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3E879490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2F29F925" w14:textId="52FE97AE" w:rsidR="00851B94" w:rsidRDefault="0070793E" w:rsidP="007F03E6">
      <w:pPr>
        <w:pStyle w:val="Kop1"/>
      </w:pPr>
      <w:r>
        <w:br w:type="page"/>
      </w:r>
      <w:bookmarkStart w:id="0" w:name="page4"/>
      <w:bookmarkStart w:id="1" w:name="_Toc33012389"/>
      <w:bookmarkStart w:id="2" w:name="_Toc52434546"/>
      <w:bookmarkEnd w:id="0"/>
      <w:r w:rsidR="007F03E6" w:rsidRPr="00784481">
        <w:lastRenderedPageBreak/>
        <w:t>Technisch Ontwerp</w:t>
      </w:r>
      <w:bookmarkEnd w:id="1"/>
      <w:bookmarkEnd w:id="2"/>
    </w:p>
    <w:p w14:paraId="760C8391" w14:textId="44AC9051" w:rsidR="00D35131" w:rsidRPr="00D35131" w:rsidRDefault="00D35131" w:rsidP="00D35131">
      <w:pPr>
        <w:pStyle w:val="Kop2"/>
      </w:pPr>
      <w:bookmarkStart w:id="3" w:name="_Toc33012390"/>
      <w:bookmarkStart w:id="4" w:name="_Toc52434547"/>
      <w:r w:rsidRPr="00784481">
        <w:t>Klassendiagram</w:t>
      </w:r>
      <w:bookmarkEnd w:id="3"/>
      <w:bookmarkEnd w:id="4"/>
    </w:p>
    <w:p w14:paraId="620E8EF6" w14:textId="6670EB17" w:rsidR="00A42AC2" w:rsidRPr="00A42AC2" w:rsidRDefault="00D35131">
      <w:pPr>
        <w:spacing w:after="160" w:line="259" w:lineRule="auto"/>
        <w:rPr>
          <w:lang w:val="en-US"/>
        </w:rPr>
      </w:pPr>
      <w:r>
        <w:rPr>
          <w:noProof/>
        </w:rPr>
        <w:drawing>
          <wp:inline distT="0" distB="0" distL="0" distR="0" wp14:anchorId="14F7C652" wp14:editId="2F826164">
            <wp:extent cx="6118860" cy="49244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2533" w14:textId="541B59CA" w:rsidR="00851B94" w:rsidRDefault="00A36E31" w:rsidP="007F03E6">
      <w:pPr>
        <w:pStyle w:val="Kop2"/>
      </w:pPr>
      <w:bookmarkStart w:id="5" w:name="_Toc33012391"/>
      <w:bookmarkStart w:id="6" w:name="_Toc52434548"/>
      <w:r w:rsidRPr="00784481">
        <w:t>Entiteit Relatie Diagram (ERD)</w:t>
      </w:r>
      <w:bookmarkEnd w:id="5"/>
      <w:bookmarkEnd w:id="6"/>
    </w:p>
    <w:p w14:paraId="38508FDF" w14:textId="1338732F" w:rsidR="00A36E31" w:rsidRPr="00A36E31" w:rsidRDefault="00F551F1" w:rsidP="00A36E31">
      <w:r>
        <w:rPr>
          <w:noProof/>
        </w:rPr>
        <w:drawing>
          <wp:inline distT="0" distB="0" distL="0" distR="0" wp14:anchorId="77A78F83" wp14:editId="31AD5EDF">
            <wp:extent cx="6118860" cy="2618105"/>
            <wp:effectExtent l="0" t="0" r="0" b="0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E31" w:rsidRPr="00A36E31" w:rsidSect="00A42AC2">
      <w:type w:val="continuous"/>
      <w:pgSz w:w="11900" w:h="16838"/>
      <w:pgMar w:top="689" w:right="1124" w:bottom="175" w:left="1140" w:header="0" w:footer="0" w:gutter="0"/>
      <w:pgNumType w:fmt="numberInDash" w:chapStyle="1"/>
      <w:cols w:space="0" w:equalWidth="0">
        <w:col w:w="964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2D183C" w14:textId="77777777" w:rsidR="00D35131" w:rsidRDefault="00D35131" w:rsidP="00A42AC2">
      <w:r>
        <w:separator/>
      </w:r>
    </w:p>
  </w:endnote>
  <w:endnote w:type="continuationSeparator" w:id="0">
    <w:p w14:paraId="46D47A4F" w14:textId="77777777" w:rsidR="00D35131" w:rsidRDefault="00D35131" w:rsidP="00A42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86D2CB" w14:textId="77777777" w:rsidR="00D35131" w:rsidRDefault="00D35131" w:rsidP="00A42AC2">
      <w:r>
        <w:separator/>
      </w:r>
    </w:p>
  </w:footnote>
  <w:footnote w:type="continuationSeparator" w:id="0">
    <w:p w14:paraId="5953A1BC" w14:textId="77777777" w:rsidR="00D35131" w:rsidRDefault="00D35131" w:rsidP="00A42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33E59"/>
    <w:multiLevelType w:val="multilevel"/>
    <w:tmpl w:val="5DA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31"/>
    <w:rsid w:val="00006293"/>
    <w:rsid w:val="00110EBE"/>
    <w:rsid w:val="002B12C3"/>
    <w:rsid w:val="002B4A0D"/>
    <w:rsid w:val="002B6F5B"/>
    <w:rsid w:val="003F6351"/>
    <w:rsid w:val="00457FAA"/>
    <w:rsid w:val="00607533"/>
    <w:rsid w:val="0070793E"/>
    <w:rsid w:val="007F03E6"/>
    <w:rsid w:val="00822DD5"/>
    <w:rsid w:val="00851B94"/>
    <w:rsid w:val="0089229F"/>
    <w:rsid w:val="00A36E31"/>
    <w:rsid w:val="00A42AC2"/>
    <w:rsid w:val="00D35131"/>
    <w:rsid w:val="00D816F2"/>
    <w:rsid w:val="00D965B8"/>
    <w:rsid w:val="00E71A4E"/>
    <w:rsid w:val="00F5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71F328"/>
  <w15:chartTrackingRefBased/>
  <w15:docId w15:val="{9B9B0B29-C636-4559-8ACF-FF21A379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51B94"/>
    <w:pPr>
      <w:spacing w:after="0" w:line="240" w:lineRule="auto"/>
    </w:pPr>
    <w:rPr>
      <w:rFonts w:ascii="Arial" w:eastAsia="Calibri" w:hAnsi="Arial" w:cs="Arial"/>
      <w:sz w:val="24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A42AC2"/>
    <w:pPr>
      <w:keepNext/>
      <w:pBdr>
        <w:bottom w:val="single" w:sz="4" w:space="5" w:color="auto"/>
      </w:pBdr>
      <w:spacing w:before="480" w:after="300"/>
      <w:jc w:val="center"/>
      <w:outlineLvl w:val="0"/>
    </w:pPr>
    <w:rPr>
      <w:rFonts w:eastAsia="Times New Roman"/>
      <w:b/>
      <w:bCs/>
      <w:color w:val="4472C4"/>
      <w:kern w:val="32"/>
      <w:sz w:val="40"/>
      <w:szCs w:val="24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51B94"/>
    <w:pPr>
      <w:keepNext/>
      <w:tabs>
        <w:tab w:val="left" w:pos="567"/>
      </w:tabs>
      <w:spacing w:before="360" w:after="180"/>
      <w:outlineLvl w:val="1"/>
    </w:pPr>
    <w:rPr>
      <w:rFonts w:eastAsia="Arial"/>
      <w:b/>
      <w:bCs/>
      <w:i/>
      <w:iCs/>
      <w:sz w:val="28"/>
      <w:szCs w:val="28"/>
      <w:u w:val="single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851B94"/>
    <w:pPr>
      <w:keepNext/>
      <w:spacing w:before="240" w:after="60"/>
      <w:outlineLvl w:val="2"/>
    </w:pPr>
    <w:rPr>
      <w:rFonts w:eastAsia="Times New Roman" w:cs="Times New Roman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42AC2"/>
    <w:rPr>
      <w:rFonts w:ascii="Arial" w:eastAsia="Times New Roman" w:hAnsi="Arial" w:cs="Arial"/>
      <w:b/>
      <w:bCs/>
      <w:color w:val="4472C4"/>
      <w:kern w:val="32"/>
      <w:sz w:val="40"/>
      <w:szCs w:val="24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851B94"/>
    <w:rPr>
      <w:rFonts w:ascii="Arial" w:eastAsia="Arial" w:hAnsi="Arial" w:cs="Arial"/>
      <w:b/>
      <w:bCs/>
      <w:i/>
      <w:iCs/>
      <w:sz w:val="28"/>
      <w:szCs w:val="28"/>
      <w:u w:val="single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851B94"/>
    <w:rPr>
      <w:rFonts w:ascii="Arial" w:eastAsia="Times New Roman" w:hAnsi="Arial" w:cs="Times New Roman"/>
      <w:b/>
      <w:bCs/>
      <w:sz w:val="24"/>
      <w:szCs w:val="26"/>
      <w:lang w:eastAsia="nl-NL"/>
    </w:rPr>
  </w:style>
  <w:style w:type="paragraph" w:styleId="Normaalweb">
    <w:name w:val="Normal (Web)"/>
    <w:basedOn w:val="Standaard"/>
    <w:uiPriority w:val="99"/>
    <w:unhideWhenUsed/>
    <w:rsid w:val="00851B9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851B94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Inhopg2">
    <w:name w:val="toc 2"/>
    <w:basedOn w:val="Standaard"/>
    <w:next w:val="Standaard"/>
    <w:autoRedefine/>
    <w:uiPriority w:val="39"/>
    <w:unhideWhenUsed/>
    <w:rsid w:val="00851B94"/>
    <w:pPr>
      <w:ind w:left="200"/>
    </w:pPr>
  </w:style>
  <w:style w:type="paragraph" w:styleId="Inhopg1">
    <w:name w:val="toc 1"/>
    <w:basedOn w:val="Standaard"/>
    <w:next w:val="Standaard"/>
    <w:autoRedefine/>
    <w:uiPriority w:val="39"/>
    <w:unhideWhenUsed/>
    <w:rsid w:val="00851B94"/>
  </w:style>
  <w:style w:type="character" w:styleId="Hyperlink">
    <w:name w:val="Hyperlink"/>
    <w:uiPriority w:val="99"/>
    <w:unhideWhenUsed/>
    <w:rsid w:val="00851B94"/>
    <w:rPr>
      <w:color w:val="0563C1"/>
      <w:u w:val="single"/>
    </w:rPr>
  </w:style>
  <w:style w:type="paragraph" w:styleId="Geenafstand">
    <w:name w:val="No Spacing"/>
    <w:uiPriority w:val="1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</w:style>
  <w:style w:type="character" w:styleId="Intensievebenadrukking">
    <w:name w:val="Intense Emphasis"/>
    <w:uiPriority w:val="21"/>
    <w:qFormat/>
    <w:rsid w:val="00851B94"/>
    <w:rPr>
      <w:i/>
      <w:iCs/>
      <w:color w:val="4472C4"/>
    </w:rPr>
  </w:style>
  <w:style w:type="paragraph" w:styleId="Inhopg3">
    <w:name w:val="toc 3"/>
    <w:basedOn w:val="Standaard"/>
    <w:next w:val="Standaard"/>
    <w:autoRedefine/>
    <w:uiPriority w:val="39"/>
    <w:unhideWhenUsed/>
    <w:rsid w:val="00851B94"/>
    <w:pPr>
      <w:ind w:left="400"/>
    </w:pPr>
  </w:style>
  <w:style w:type="table" w:styleId="Tabelraster">
    <w:name w:val="Table Grid"/>
    <w:basedOn w:val="Standaardtabel"/>
    <w:uiPriority w:val="59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Onopgelostemelding">
    <w:name w:val="Unresolved Mention"/>
    <w:uiPriority w:val="99"/>
    <w:semiHidden/>
    <w:unhideWhenUsed/>
    <w:rsid w:val="00851B94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paragraph" w:styleId="Voettekst">
    <w:name w:val="footer"/>
    <w:basedOn w:val="Standaard"/>
    <w:link w:val="Voet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A42AC2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2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n.wikipedia.org/wiki/Android_(operating_system)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pe\AppData\Local\Temp\Wordsjabloon_Groep_v1.2-1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057D1388AD044BB1865C22155467B" ma:contentTypeVersion="0" ma:contentTypeDescription="Een nieuw document maken." ma:contentTypeScope="" ma:versionID="e9cff36d815409390d45aa16c969f1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eb74b7ad8ae59da6495b04a84b781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B63AFC-209F-4947-8ACC-8D3EE9AE8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88E6724-EC8B-4417-B3A2-666B7D6003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0203B5-C419-4212-BCFE-561656429D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CFA07B-ABEE-47A5-B98E-4B5C24CC80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Wordsjabloon_Groep_v1.2-1.dotx</Template>
  <TotalTime>0</TotalTime>
  <Pages>3</Pages>
  <Words>94</Words>
  <Characters>519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Ebeli</dc:creator>
  <cp:keywords/>
  <dc:description/>
  <cp:lastModifiedBy>Jasper Ebeli</cp:lastModifiedBy>
  <cp:revision>2</cp:revision>
  <dcterms:created xsi:type="dcterms:W3CDTF">2020-10-01T07:32:00Z</dcterms:created>
  <dcterms:modified xsi:type="dcterms:W3CDTF">2020-10-01T07:32:00Z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0x010100BBE057D1388AD044BB1865C22155467B</vt:lpwstr>
  </property>
</Properties>
</file>